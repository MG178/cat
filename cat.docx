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C255B" w14:textId="77777777" w:rsidR="001411F1" w:rsidRDefault="001411F1" w:rsidP="001411F1">
      <w:pPr>
        <w:widowControl w:val="0"/>
        <w:adjustRightInd w:val="0"/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ПРАВИТЕЛЬСТВО САНКТ-ПЕТЕРБУРГА</w:t>
      </w:r>
    </w:p>
    <w:p w14:paraId="4B42122A" w14:textId="62DA0FA1" w:rsidR="001411F1" w:rsidRDefault="001411F1" w:rsidP="001411F1">
      <w:pPr>
        <w:widowControl w:val="0"/>
        <w:adjustRightInd w:val="0"/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КОМИТЕТ ПО НАУКЕ И ВЫСШЕЙ ШКОЛЕ</w:t>
      </w:r>
    </w:p>
    <w:p w14:paraId="623FE5D2" w14:textId="77777777" w:rsidR="0024328F" w:rsidRDefault="0024328F" w:rsidP="004A04F0">
      <w:pPr>
        <w:pStyle w:val="aff7"/>
      </w:pPr>
    </w:p>
    <w:p w14:paraId="5B136856" w14:textId="77777777" w:rsidR="006452A4" w:rsidRDefault="006452A4" w:rsidP="006452A4">
      <w:pPr>
        <w:widowControl w:val="0"/>
        <w:adjustRightInd w:val="0"/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САНКТ-ПЕТЕРБУРГСКОЕ ГОСУДАРСТВЕННОЕ БЮДЖЕТНОЕ</w:t>
      </w:r>
    </w:p>
    <w:p w14:paraId="129681F0" w14:textId="77777777" w:rsidR="006452A4" w:rsidRDefault="006452A4" w:rsidP="006452A4">
      <w:pPr>
        <w:widowControl w:val="0"/>
        <w:adjustRightInd w:val="0"/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ПРОФЕССИОНАЛЬНОЕ ОБРАЗОВАТЕЛЬНОЕ УЧРЕЖДЕНИЕ</w:t>
      </w:r>
    </w:p>
    <w:p w14:paraId="33038DBC" w14:textId="77777777" w:rsidR="006452A4" w:rsidRDefault="006452A4" w:rsidP="006452A4">
      <w:pPr>
        <w:widowControl w:val="0"/>
        <w:adjustRightInd w:val="0"/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«АКАДЕМИЯ ТРАНСПОРТНЫХ ТЕХНОЛОГИЙ»</w:t>
      </w:r>
    </w:p>
    <w:p w14:paraId="2A612BF5" w14:textId="77777777" w:rsidR="006452A4" w:rsidRDefault="006452A4" w:rsidP="006452A4">
      <w:pPr>
        <w:widowControl w:val="0"/>
        <w:adjustRightInd w:val="0"/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ИМЕНИ ГЕРОЯ СОЦИАЛИСТИЧЕСКОГО ТРУДА И.Г. ЗУБКОВА»</w:t>
      </w:r>
    </w:p>
    <w:p w14:paraId="3DB9A120" w14:textId="77777777" w:rsidR="0024328F" w:rsidRDefault="0024328F" w:rsidP="004A04F0">
      <w:pPr>
        <w:pStyle w:val="aff7"/>
        <w:rPr>
          <w:sz w:val="24"/>
          <w:szCs w:val="24"/>
        </w:rPr>
      </w:pPr>
    </w:p>
    <w:p w14:paraId="1567277D" w14:textId="77777777" w:rsidR="0024328F" w:rsidRDefault="0024328F" w:rsidP="004A04F0">
      <w:pPr>
        <w:pStyle w:val="aff7"/>
        <w:rPr>
          <w:sz w:val="24"/>
          <w:szCs w:val="24"/>
        </w:rPr>
      </w:pPr>
    </w:p>
    <w:p w14:paraId="3162983D" w14:textId="77777777" w:rsidR="0024328F" w:rsidRDefault="0024328F" w:rsidP="004A04F0">
      <w:pPr>
        <w:pStyle w:val="aff7"/>
        <w:rPr>
          <w:sz w:val="24"/>
          <w:szCs w:val="24"/>
        </w:rPr>
      </w:pPr>
    </w:p>
    <w:p w14:paraId="2E772DFC" w14:textId="77777777" w:rsidR="0024328F" w:rsidRDefault="0024328F" w:rsidP="004A04F0">
      <w:pPr>
        <w:pStyle w:val="aff7"/>
        <w:rPr>
          <w:sz w:val="24"/>
          <w:szCs w:val="24"/>
        </w:rPr>
      </w:pPr>
    </w:p>
    <w:p w14:paraId="2D2BDD83" w14:textId="77777777" w:rsidR="0024328F" w:rsidRDefault="0024328F" w:rsidP="004A04F0">
      <w:pPr>
        <w:pStyle w:val="aff7"/>
        <w:rPr>
          <w:sz w:val="24"/>
          <w:szCs w:val="24"/>
        </w:rPr>
      </w:pPr>
    </w:p>
    <w:p w14:paraId="06DDB094" w14:textId="77777777" w:rsidR="0024328F" w:rsidRDefault="0024328F" w:rsidP="004A04F0">
      <w:pPr>
        <w:pStyle w:val="aff7"/>
        <w:rPr>
          <w:sz w:val="24"/>
          <w:szCs w:val="24"/>
        </w:rPr>
      </w:pPr>
    </w:p>
    <w:p w14:paraId="01CBC3E9" w14:textId="77777777" w:rsidR="0024328F" w:rsidRDefault="0024328F" w:rsidP="004A04F0">
      <w:pPr>
        <w:pStyle w:val="aff7"/>
        <w:rPr>
          <w:sz w:val="24"/>
          <w:szCs w:val="24"/>
        </w:rPr>
      </w:pPr>
    </w:p>
    <w:p w14:paraId="01276038" w14:textId="77777777" w:rsidR="0024328F" w:rsidRDefault="0024328F" w:rsidP="004A04F0">
      <w:pPr>
        <w:pStyle w:val="aff7"/>
        <w:rPr>
          <w:sz w:val="24"/>
          <w:szCs w:val="24"/>
        </w:rPr>
      </w:pPr>
    </w:p>
    <w:p w14:paraId="5EA2FC04" w14:textId="77777777" w:rsidR="0024328F" w:rsidRDefault="0024328F" w:rsidP="004A04F0">
      <w:pPr>
        <w:pStyle w:val="aff7"/>
        <w:rPr>
          <w:sz w:val="24"/>
          <w:szCs w:val="24"/>
        </w:rPr>
      </w:pPr>
    </w:p>
    <w:p w14:paraId="2DAB14B8" w14:textId="77777777" w:rsidR="0024328F" w:rsidRDefault="0024328F" w:rsidP="004A04F0">
      <w:pPr>
        <w:pStyle w:val="aff7"/>
        <w:rPr>
          <w:sz w:val="24"/>
          <w:szCs w:val="24"/>
        </w:rPr>
      </w:pPr>
    </w:p>
    <w:p w14:paraId="17469377" w14:textId="77777777" w:rsidR="0024328F" w:rsidRDefault="0024328F" w:rsidP="004A04F0">
      <w:pPr>
        <w:pStyle w:val="aff7"/>
        <w:rPr>
          <w:sz w:val="24"/>
          <w:szCs w:val="24"/>
        </w:rPr>
      </w:pPr>
    </w:p>
    <w:p w14:paraId="0993EDB0" w14:textId="77777777" w:rsidR="0024328F" w:rsidRDefault="00F816D4" w:rsidP="004A04F0">
      <w:pPr>
        <w:pStyle w:val="aff7"/>
        <w:rPr>
          <w:b/>
          <w:sz w:val="32"/>
          <w:szCs w:val="32"/>
        </w:rPr>
      </w:pPr>
      <w:r>
        <w:rPr>
          <w:b/>
          <w:sz w:val="32"/>
          <w:szCs w:val="32"/>
        </w:rPr>
        <w:t>КУРСОВОЙ</w:t>
      </w:r>
      <w:r w:rsidR="00646DCD">
        <w:rPr>
          <w:b/>
          <w:sz w:val="32"/>
          <w:szCs w:val="32"/>
        </w:rPr>
        <w:t xml:space="preserve"> ПРОЕКТ</w:t>
      </w:r>
    </w:p>
    <w:p w14:paraId="0B1227EC" w14:textId="77777777" w:rsidR="0024328F" w:rsidRDefault="0024328F" w:rsidP="004A04F0">
      <w:pPr>
        <w:pStyle w:val="aff7"/>
        <w:rPr>
          <w:b/>
          <w:sz w:val="32"/>
          <w:szCs w:val="32"/>
        </w:rPr>
      </w:pPr>
    </w:p>
    <w:p w14:paraId="529237F0" w14:textId="77777777" w:rsidR="0024328F" w:rsidRDefault="0024328F" w:rsidP="004A04F0">
      <w:pPr>
        <w:pStyle w:val="aff7"/>
        <w:rPr>
          <w:b/>
          <w:sz w:val="32"/>
          <w:szCs w:val="32"/>
        </w:rPr>
      </w:pPr>
    </w:p>
    <w:p w14:paraId="4E78DCA9" w14:textId="77777777" w:rsidR="0024328F" w:rsidRDefault="0024328F" w:rsidP="004A04F0">
      <w:pPr>
        <w:pStyle w:val="aff7"/>
        <w:rPr>
          <w:b/>
          <w:sz w:val="32"/>
          <w:szCs w:val="32"/>
        </w:rPr>
      </w:pPr>
    </w:p>
    <w:p w14:paraId="0DB61D82" w14:textId="77777777" w:rsidR="0024328F" w:rsidRDefault="0024328F" w:rsidP="004A04F0">
      <w:pPr>
        <w:pStyle w:val="aff7"/>
        <w:rPr>
          <w:b/>
          <w:sz w:val="32"/>
          <w:szCs w:val="32"/>
        </w:rPr>
      </w:pPr>
    </w:p>
    <w:p w14:paraId="1C98CB6E" w14:textId="77777777" w:rsidR="006A2D09" w:rsidRDefault="006A2D09" w:rsidP="006A2D09">
      <w:pPr>
        <w:widowControl w:val="0"/>
        <w:adjustRightInd w:val="0"/>
        <w:spacing w:line="240" w:lineRule="auto"/>
        <w:ind w:left="3828" w:hanging="2977"/>
        <w:jc w:val="left"/>
      </w:pPr>
      <w:r>
        <w:t>Специальность 09.02.07 Информационные системы и программирование</w:t>
      </w:r>
    </w:p>
    <w:p w14:paraId="2CC0EB5E" w14:textId="77777777" w:rsidR="006A2D09" w:rsidRDefault="006A2D09" w:rsidP="006A2D09">
      <w:pPr>
        <w:widowControl w:val="0"/>
        <w:adjustRightInd w:val="0"/>
        <w:spacing w:line="240" w:lineRule="auto"/>
        <w:jc w:val="center"/>
      </w:pPr>
    </w:p>
    <w:p w14:paraId="001235AA" w14:textId="77777777" w:rsidR="006A2D09" w:rsidRDefault="006A2D09" w:rsidP="006A2D09">
      <w:pPr>
        <w:widowControl w:val="0"/>
        <w:adjustRightInd w:val="0"/>
        <w:spacing w:line="240" w:lineRule="auto"/>
        <w:ind w:left="2410" w:hanging="1559"/>
        <w:jc w:val="left"/>
      </w:pPr>
      <w:r>
        <w:t>МДК.07.01 Управление и автоматизация баз данных</w:t>
      </w:r>
    </w:p>
    <w:p w14:paraId="64DD63FD" w14:textId="77777777" w:rsidR="006A2D09" w:rsidRDefault="006A2D09" w:rsidP="006A2D09">
      <w:pPr>
        <w:widowControl w:val="0"/>
        <w:adjustRightInd w:val="0"/>
        <w:spacing w:line="240" w:lineRule="auto"/>
        <w:jc w:val="center"/>
      </w:pPr>
    </w:p>
    <w:p w14:paraId="4B064738" w14:textId="232689AE" w:rsidR="0024328F" w:rsidRDefault="006A2D09" w:rsidP="00D03089">
      <w:pPr>
        <w:pStyle w:val="aff7"/>
        <w:ind w:left="1560" w:right="-285" w:hanging="709"/>
        <w:jc w:val="left"/>
      </w:pPr>
      <w:r>
        <w:rPr>
          <w:szCs w:val="28"/>
        </w:rPr>
        <w:t xml:space="preserve">Тема </w:t>
      </w:r>
      <w:r w:rsidR="006F0854">
        <w:t>«</w:t>
      </w:r>
      <w:r w:rsidR="00EA1BD5" w:rsidRPr="00EA1BD5">
        <w:t>Проектирование базы данных и разработка серверного REST API для автоматизации учебной платформы колледжа с ролями Администратор/Студент и QR-учётом посещаемости</w:t>
      </w:r>
      <w:r w:rsidR="006F0854" w:rsidRPr="006E1E93">
        <w:t>»</w:t>
      </w:r>
    </w:p>
    <w:p w14:paraId="4AE707FC" w14:textId="77777777" w:rsidR="0024328F" w:rsidRDefault="0024328F" w:rsidP="004A04F0">
      <w:pPr>
        <w:pStyle w:val="aff7"/>
      </w:pPr>
    </w:p>
    <w:p w14:paraId="1C2A23D1" w14:textId="77777777" w:rsidR="0024328F" w:rsidRDefault="0024328F" w:rsidP="004A04F0">
      <w:pPr>
        <w:pStyle w:val="aff7"/>
      </w:pPr>
    </w:p>
    <w:p w14:paraId="17ACD787" w14:textId="10FE078E" w:rsidR="0024328F" w:rsidRDefault="00263F6F" w:rsidP="00263F6F">
      <w:pPr>
        <w:widowControl w:val="0"/>
        <w:adjustRightInd w:val="0"/>
        <w:spacing w:line="240" w:lineRule="auto"/>
        <w:jc w:val="center"/>
      </w:pPr>
      <w:r>
        <w:t>Пояснительная записка</w:t>
      </w:r>
    </w:p>
    <w:p w14:paraId="5CD51E46" w14:textId="77777777" w:rsidR="0024328F" w:rsidRDefault="0024328F" w:rsidP="004A04F0">
      <w:pPr>
        <w:pStyle w:val="aff7"/>
      </w:pPr>
    </w:p>
    <w:p w14:paraId="76F74129" w14:textId="77777777" w:rsidR="0024328F" w:rsidRDefault="0024328F" w:rsidP="004A04F0">
      <w:pPr>
        <w:pStyle w:val="aff7"/>
      </w:pPr>
    </w:p>
    <w:p w14:paraId="068BCB04" w14:textId="2544AC27" w:rsidR="0024328F" w:rsidRDefault="00646DCD" w:rsidP="004A04F0">
      <w:pPr>
        <w:pStyle w:val="aff7"/>
      </w:pPr>
      <w:r>
        <w:t xml:space="preserve">АТТ2. </w:t>
      </w:r>
      <w:r w:rsidR="00A035A1">
        <w:t>КП</w:t>
      </w:r>
      <w:r w:rsidR="00987C94">
        <w:t>0</w:t>
      </w:r>
      <w:r w:rsidR="00C57C09">
        <w:rPr>
          <w:lang w:val="en-US"/>
        </w:rPr>
        <w:t>9</w:t>
      </w:r>
      <w:r>
        <w:t>2</w:t>
      </w:r>
      <w:r w:rsidR="00FE14A6">
        <w:t>6</w:t>
      </w:r>
      <w:r>
        <w:t>. 00</w:t>
      </w:r>
      <w:r w:rsidR="006F0854">
        <w:t xml:space="preserve">0 </w:t>
      </w:r>
      <w:r w:rsidR="00BF528B">
        <w:t>ПЗ</w:t>
      </w:r>
    </w:p>
    <w:p w14:paraId="3BF81B84" w14:textId="77777777" w:rsidR="0024328F" w:rsidRDefault="0024328F" w:rsidP="004A04F0">
      <w:pPr>
        <w:pStyle w:val="aff7"/>
      </w:pPr>
    </w:p>
    <w:p w14:paraId="3844603C" w14:textId="77777777" w:rsidR="0024328F" w:rsidRDefault="0024328F" w:rsidP="004A04F0">
      <w:pPr>
        <w:pStyle w:val="aff7"/>
      </w:pPr>
    </w:p>
    <w:p w14:paraId="322CAA00" w14:textId="77777777" w:rsidR="0024328F" w:rsidRDefault="0024328F" w:rsidP="004A04F0">
      <w:pPr>
        <w:pStyle w:val="aff7"/>
      </w:pPr>
    </w:p>
    <w:p w14:paraId="7682916C" w14:textId="19E0A282" w:rsidR="0024328F" w:rsidRPr="006E1E93" w:rsidRDefault="00646DCD" w:rsidP="004A04F0">
      <w:pPr>
        <w:pStyle w:val="aff7"/>
      </w:pPr>
      <w:r>
        <w:t xml:space="preserve">Студента группы </w:t>
      </w:r>
      <w:r w:rsidR="006E1E93">
        <w:t>КИ-</w:t>
      </w:r>
      <w:r w:rsidR="006E1E93" w:rsidRPr="00065429">
        <w:t>31</w:t>
      </w:r>
      <w:r w:rsidR="00065429" w:rsidRPr="00065429">
        <w:t>Кот Андрей Ильич</w:t>
      </w:r>
    </w:p>
    <w:p w14:paraId="0A11CAC2" w14:textId="77777777" w:rsidR="0024328F" w:rsidRDefault="0024328F" w:rsidP="004A04F0">
      <w:pPr>
        <w:pStyle w:val="aff7"/>
      </w:pPr>
    </w:p>
    <w:p w14:paraId="679C24F4" w14:textId="77777777" w:rsidR="0024328F" w:rsidRDefault="0024328F" w:rsidP="004A04F0">
      <w:pPr>
        <w:pStyle w:val="aff7"/>
      </w:pPr>
    </w:p>
    <w:p w14:paraId="6C42927C" w14:textId="77777777" w:rsidR="0024328F" w:rsidRDefault="0024328F" w:rsidP="004A04F0">
      <w:pPr>
        <w:pStyle w:val="aff7"/>
      </w:pPr>
    </w:p>
    <w:p w14:paraId="5A455203" w14:textId="77777777" w:rsidR="0024328F" w:rsidRDefault="0024328F" w:rsidP="00E13714">
      <w:pPr>
        <w:pStyle w:val="aff7"/>
        <w:jc w:val="both"/>
      </w:pPr>
    </w:p>
    <w:p w14:paraId="30681788" w14:textId="0045B06C" w:rsidR="0024328F" w:rsidRDefault="0024328F" w:rsidP="004A04F0">
      <w:pPr>
        <w:pStyle w:val="aff7"/>
      </w:pPr>
    </w:p>
    <w:p w14:paraId="0C8DD975" w14:textId="77777777" w:rsidR="00A15A50" w:rsidRDefault="00A15A50" w:rsidP="004A04F0">
      <w:pPr>
        <w:pStyle w:val="aff7"/>
      </w:pPr>
    </w:p>
    <w:p w14:paraId="245B791A" w14:textId="77777777" w:rsidR="0024328F" w:rsidRDefault="0024328F" w:rsidP="004A04F0">
      <w:pPr>
        <w:pStyle w:val="aff7"/>
      </w:pPr>
    </w:p>
    <w:p w14:paraId="644192DD" w14:textId="3C6E6884" w:rsidR="002B30E9" w:rsidRDefault="00646DCD" w:rsidP="004A04F0">
      <w:pPr>
        <w:pStyle w:val="aff7"/>
        <w:sectPr w:rsidR="002B30E9" w:rsidSect="00F816D4">
          <w:headerReference w:type="default" r:id="rId9"/>
          <w:pgSz w:w="11906" w:h="16838"/>
          <w:pgMar w:top="820" w:right="1021" w:bottom="680" w:left="1814" w:header="426" w:footer="567" w:gutter="0"/>
          <w:pgNumType w:start="1"/>
          <w:cols w:space="720"/>
          <w:docGrid w:linePitch="381"/>
        </w:sectPr>
      </w:pPr>
      <w:r>
        <w:t>202</w:t>
      </w:r>
      <w:r w:rsidR="00E13714">
        <w:t>6</w:t>
      </w:r>
    </w:p>
    <w:p w14:paraId="0ACB98CC" w14:textId="77777777" w:rsidR="006A0494" w:rsidRDefault="006A0494" w:rsidP="00262A86">
      <w:pPr>
        <w:ind w:left="-567"/>
        <w:jc w:val="center"/>
        <w:rPr>
          <w:color w:val="000000"/>
          <w:sz w:val="20"/>
          <w:szCs w:val="20"/>
          <w:lang w:val="en-150" w:eastAsia="en-150"/>
        </w:rPr>
      </w:pPr>
    </w:p>
    <w:p w14:paraId="6F9923DD" w14:textId="77777777" w:rsidR="004233AB" w:rsidRPr="004233AB" w:rsidRDefault="004233AB" w:rsidP="004233AB">
      <w:pPr>
        <w:autoSpaceDE/>
        <w:autoSpaceDN/>
        <w:spacing w:line="240" w:lineRule="auto"/>
        <w:jc w:val="center"/>
        <w:rPr>
          <w:sz w:val="24"/>
          <w:szCs w:val="24"/>
          <w:lang w:val="en-150" w:eastAsia="en-150"/>
        </w:rPr>
      </w:pPr>
      <w:r w:rsidRPr="004233AB">
        <w:rPr>
          <w:color w:val="000000"/>
          <w:sz w:val="20"/>
          <w:szCs w:val="20"/>
          <w:lang w:val="en-150" w:eastAsia="en-150"/>
        </w:rPr>
        <w:t>ПРАВИТЕЛЬСТВО САНКТ-ПЕТЕРБУРГА</w:t>
      </w:r>
    </w:p>
    <w:p w14:paraId="6101DB1B" w14:textId="77777777" w:rsidR="004233AB" w:rsidRPr="004233AB" w:rsidRDefault="004233AB" w:rsidP="004233AB">
      <w:pPr>
        <w:autoSpaceDE/>
        <w:autoSpaceDN/>
        <w:spacing w:line="240" w:lineRule="auto"/>
        <w:jc w:val="center"/>
        <w:rPr>
          <w:sz w:val="24"/>
          <w:szCs w:val="24"/>
          <w:lang w:val="en-150" w:eastAsia="en-150"/>
        </w:rPr>
      </w:pPr>
      <w:r w:rsidRPr="004233AB">
        <w:rPr>
          <w:color w:val="000000"/>
          <w:sz w:val="20"/>
          <w:szCs w:val="20"/>
          <w:lang w:val="en-150" w:eastAsia="en-150"/>
        </w:rPr>
        <w:t>КОМИТЕТ ПО НАУКЕ И ВЫСШЕЙ ШКОЛЕ</w:t>
      </w:r>
    </w:p>
    <w:p w14:paraId="1F3F8489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</w:p>
    <w:p w14:paraId="62CC3A8F" w14:textId="77777777" w:rsidR="004233AB" w:rsidRPr="004233AB" w:rsidRDefault="004233AB" w:rsidP="004233AB">
      <w:pPr>
        <w:autoSpaceDE/>
        <w:autoSpaceDN/>
        <w:spacing w:line="240" w:lineRule="auto"/>
        <w:jc w:val="center"/>
        <w:rPr>
          <w:sz w:val="24"/>
          <w:szCs w:val="24"/>
          <w:lang w:val="en-150" w:eastAsia="en-150"/>
        </w:rPr>
      </w:pPr>
      <w:r w:rsidRPr="004233AB">
        <w:rPr>
          <w:color w:val="000000"/>
          <w:sz w:val="20"/>
          <w:szCs w:val="20"/>
          <w:lang w:val="en-150" w:eastAsia="en-150"/>
        </w:rPr>
        <w:t>САНКТ-ПЕТЕРБУРГСКОЕ ГОСУДАРСТВЕННОЕ</w:t>
      </w:r>
    </w:p>
    <w:p w14:paraId="4FEF6208" w14:textId="77777777" w:rsidR="004233AB" w:rsidRPr="004233AB" w:rsidRDefault="004233AB" w:rsidP="004233AB">
      <w:pPr>
        <w:autoSpaceDE/>
        <w:autoSpaceDN/>
        <w:spacing w:line="240" w:lineRule="auto"/>
        <w:jc w:val="center"/>
        <w:rPr>
          <w:sz w:val="24"/>
          <w:szCs w:val="24"/>
          <w:lang w:val="en-150" w:eastAsia="en-150"/>
        </w:rPr>
      </w:pPr>
      <w:r w:rsidRPr="004233AB">
        <w:rPr>
          <w:color w:val="000000"/>
          <w:sz w:val="20"/>
          <w:szCs w:val="20"/>
          <w:lang w:val="en-150" w:eastAsia="en-150"/>
        </w:rPr>
        <w:t>БЮДЖЕТНОЕ ПРОФЕССИОНАЛЬНОЕ ОБРАЗОВАТЕЛЬНОЕ УЧРЕЖДЕНИЕ</w:t>
      </w:r>
    </w:p>
    <w:p w14:paraId="2D909DD5" w14:textId="77777777" w:rsidR="004233AB" w:rsidRPr="004233AB" w:rsidRDefault="004233AB" w:rsidP="004233AB">
      <w:pPr>
        <w:autoSpaceDE/>
        <w:autoSpaceDN/>
        <w:spacing w:line="240" w:lineRule="auto"/>
        <w:jc w:val="center"/>
        <w:rPr>
          <w:sz w:val="24"/>
          <w:szCs w:val="24"/>
          <w:lang w:val="en-150" w:eastAsia="en-150"/>
        </w:rPr>
      </w:pPr>
      <w:r w:rsidRPr="004233AB">
        <w:rPr>
          <w:color w:val="000000"/>
          <w:sz w:val="24"/>
          <w:szCs w:val="24"/>
          <w:lang w:val="en-150" w:eastAsia="en-150"/>
        </w:rPr>
        <w:t>«АКАДЕМИЯ ТРАНСПОРТНЫХ ТЕХНОЛОГИЙ»</w:t>
      </w:r>
    </w:p>
    <w:p w14:paraId="2003AE73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</w:p>
    <w:p w14:paraId="484842D9" w14:textId="77777777" w:rsidR="004233AB" w:rsidRPr="004233AB" w:rsidRDefault="004233AB" w:rsidP="004233AB">
      <w:pPr>
        <w:autoSpaceDE/>
        <w:autoSpaceDN/>
        <w:spacing w:line="240" w:lineRule="auto"/>
        <w:jc w:val="right"/>
        <w:rPr>
          <w:sz w:val="24"/>
          <w:szCs w:val="24"/>
          <w:lang w:val="en-150" w:eastAsia="en-150"/>
        </w:rPr>
      </w:pPr>
      <w:r w:rsidRPr="004233AB">
        <w:rPr>
          <w:color w:val="000000"/>
          <w:sz w:val="24"/>
          <w:szCs w:val="24"/>
          <w:lang w:val="en-150" w:eastAsia="en-150"/>
        </w:rPr>
        <w:t>УТВЕРЖДАЮ</w:t>
      </w:r>
    </w:p>
    <w:p w14:paraId="17396D34" w14:textId="77777777" w:rsidR="004233AB" w:rsidRPr="004233AB" w:rsidRDefault="004233AB" w:rsidP="004233AB">
      <w:pPr>
        <w:autoSpaceDE/>
        <w:autoSpaceDN/>
        <w:spacing w:line="240" w:lineRule="auto"/>
        <w:jc w:val="right"/>
        <w:rPr>
          <w:sz w:val="24"/>
          <w:szCs w:val="24"/>
          <w:lang w:val="en-150" w:eastAsia="en-150"/>
        </w:rPr>
      </w:pPr>
      <w:r w:rsidRPr="004233AB">
        <w:rPr>
          <w:color w:val="000000"/>
          <w:sz w:val="24"/>
          <w:szCs w:val="24"/>
          <w:lang w:val="en-150" w:eastAsia="en-150"/>
        </w:rPr>
        <w:t>Зам. директора по учебной работе</w:t>
      </w:r>
    </w:p>
    <w:p w14:paraId="111F2CB9" w14:textId="77777777" w:rsidR="004233AB" w:rsidRPr="004233AB" w:rsidRDefault="004233AB" w:rsidP="004233AB">
      <w:pPr>
        <w:autoSpaceDE/>
        <w:autoSpaceDN/>
        <w:spacing w:line="240" w:lineRule="auto"/>
        <w:jc w:val="right"/>
        <w:rPr>
          <w:sz w:val="24"/>
          <w:szCs w:val="24"/>
          <w:lang w:val="en-150" w:eastAsia="en-150"/>
        </w:rPr>
      </w:pPr>
      <w:r w:rsidRPr="004233AB">
        <w:rPr>
          <w:color w:val="000000"/>
          <w:sz w:val="24"/>
          <w:szCs w:val="24"/>
          <w:lang w:val="en-150" w:eastAsia="en-150"/>
        </w:rPr>
        <w:t>__________________ / Вишневская М.В/</w:t>
      </w:r>
    </w:p>
    <w:p w14:paraId="74037DF6" w14:textId="77777777" w:rsidR="004233AB" w:rsidRPr="004233AB" w:rsidRDefault="004233AB" w:rsidP="004233AB">
      <w:pPr>
        <w:autoSpaceDE/>
        <w:autoSpaceDN/>
        <w:spacing w:line="240" w:lineRule="auto"/>
        <w:jc w:val="right"/>
        <w:rPr>
          <w:sz w:val="24"/>
          <w:szCs w:val="24"/>
          <w:lang w:val="en-150" w:eastAsia="en-150"/>
        </w:rPr>
      </w:pPr>
      <w:r w:rsidRPr="004233AB">
        <w:rPr>
          <w:color w:val="000000"/>
          <w:sz w:val="24"/>
          <w:szCs w:val="24"/>
          <w:lang w:val="en-150" w:eastAsia="en-150"/>
        </w:rPr>
        <w:t>«___» _______________ 2026_ г.</w:t>
      </w:r>
    </w:p>
    <w:p w14:paraId="45042E84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</w:p>
    <w:p w14:paraId="4C796A60" w14:textId="77777777" w:rsidR="004233AB" w:rsidRPr="004233AB" w:rsidRDefault="004233AB" w:rsidP="004233AB">
      <w:pPr>
        <w:autoSpaceDE/>
        <w:autoSpaceDN/>
        <w:spacing w:line="240" w:lineRule="auto"/>
        <w:jc w:val="center"/>
        <w:rPr>
          <w:sz w:val="24"/>
          <w:szCs w:val="24"/>
          <w:lang w:val="en-150" w:eastAsia="en-150"/>
        </w:rPr>
      </w:pPr>
      <w:r w:rsidRPr="004233AB">
        <w:rPr>
          <w:b/>
          <w:bCs/>
          <w:color w:val="000000"/>
          <w:sz w:val="24"/>
          <w:szCs w:val="24"/>
          <w:lang w:val="en-150" w:eastAsia="en-150"/>
        </w:rPr>
        <w:t>ЗАДАНИЕ</w:t>
      </w:r>
    </w:p>
    <w:p w14:paraId="68F2B858" w14:textId="77777777" w:rsidR="004233AB" w:rsidRPr="004233AB" w:rsidRDefault="004233AB" w:rsidP="004233AB">
      <w:pPr>
        <w:autoSpaceDE/>
        <w:autoSpaceDN/>
        <w:spacing w:line="240" w:lineRule="auto"/>
        <w:jc w:val="center"/>
        <w:rPr>
          <w:sz w:val="24"/>
          <w:szCs w:val="24"/>
          <w:lang w:val="en-150" w:eastAsia="en-150"/>
        </w:rPr>
      </w:pPr>
      <w:r w:rsidRPr="004233AB">
        <w:rPr>
          <w:b/>
          <w:bCs/>
          <w:color w:val="000000"/>
          <w:sz w:val="24"/>
          <w:szCs w:val="24"/>
          <w:lang w:val="en-150" w:eastAsia="en-150"/>
        </w:rPr>
        <w:t>на выполнение курсового проекта</w:t>
      </w:r>
    </w:p>
    <w:p w14:paraId="4296EF25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</w:p>
    <w:p w14:paraId="33613CDA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1. Студент</w:t>
      </w:r>
      <w:r w:rsidRPr="004233AB">
        <w:rPr>
          <w:b/>
          <w:bCs/>
          <w:color w:val="000000"/>
          <w:sz w:val="22"/>
          <w:szCs w:val="22"/>
          <w:lang w:val="en-150" w:eastAsia="en-150"/>
        </w:rPr>
        <w:t xml:space="preserve"> Кот Андрей Ильич</w:t>
      </w:r>
    </w:p>
    <w:p w14:paraId="34684BF1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 xml:space="preserve">Группа </w:t>
      </w:r>
      <w:r w:rsidRPr="004233AB">
        <w:rPr>
          <w:b/>
          <w:bCs/>
          <w:color w:val="000000"/>
          <w:sz w:val="22"/>
          <w:szCs w:val="22"/>
          <w:lang w:val="en-150" w:eastAsia="en-150"/>
        </w:rPr>
        <w:t>КИ-31</w:t>
      </w:r>
    </w:p>
    <w:p w14:paraId="203620BD" w14:textId="77777777" w:rsidR="004233AB" w:rsidRPr="004233AB" w:rsidRDefault="004233AB" w:rsidP="004233AB">
      <w:pPr>
        <w:autoSpaceDE/>
        <w:autoSpaceDN/>
        <w:spacing w:line="240" w:lineRule="auto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Специальность: 09.02.07 Информационные системы и программирование (базовый уровень)</w:t>
      </w:r>
    </w:p>
    <w:p w14:paraId="5792B160" w14:textId="77777777" w:rsidR="004233AB" w:rsidRPr="004233AB" w:rsidRDefault="004233AB" w:rsidP="004233AB">
      <w:pPr>
        <w:autoSpaceDE/>
        <w:autoSpaceDN/>
        <w:spacing w:line="240" w:lineRule="auto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Дисциплина/Междисциплинарный курс: МДК 07.01 «Управление и автоматизация баз данных»</w:t>
      </w:r>
    </w:p>
    <w:p w14:paraId="31AB8AFD" w14:textId="77777777" w:rsidR="004233AB" w:rsidRPr="004233AB" w:rsidRDefault="004233AB" w:rsidP="004233AB">
      <w:pPr>
        <w:autoSpaceDE/>
        <w:autoSpaceDN/>
        <w:spacing w:line="240" w:lineRule="auto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 xml:space="preserve">2. Курсовой проект на тему </w:t>
      </w:r>
      <w:r w:rsidRPr="004233AB">
        <w:rPr>
          <w:b/>
          <w:bCs/>
          <w:color w:val="000000"/>
          <w:sz w:val="22"/>
          <w:szCs w:val="22"/>
          <w:lang w:val="en-150" w:eastAsia="en-150"/>
        </w:rPr>
        <w:t>«Проектирование базы данных и разработка серверного REST API для автоматизации учебной платформы колледжа с ролями Администратор/Студент и QR-учётом посещаемости»</w:t>
      </w:r>
    </w:p>
    <w:p w14:paraId="1CFFE0F5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 xml:space="preserve">утвержден приказом № </w:t>
      </w:r>
      <w:r w:rsidRPr="004233AB">
        <w:rPr>
          <w:color w:val="000000"/>
          <w:sz w:val="22"/>
          <w:szCs w:val="22"/>
          <w:u w:val="single"/>
          <w:lang w:val="en-150" w:eastAsia="en-150"/>
        </w:rPr>
        <w:t xml:space="preserve">149/91к </w:t>
      </w:r>
      <w:r w:rsidRPr="004233AB">
        <w:rPr>
          <w:color w:val="000000"/>
          <w:sz w:val="22"/>
          <w:szCs w:val="22"/>
          <w:lang w:val="en-150" w:eastAsia="en-150"/>
        </w:rPr>
        <w:t>от «</w:t>
      </w:r>
      <w:r w:rsidRPr="004233AB">
        <w:rPr>
          <w:color w:val="000000"/>
          <w:sz w:val="22"/>
          <w:szCs w:val="22"/>
          <w:u w:val="single"/>
          <w:lang w:val="en-150" w:eastAsia="en-150"/>
        </w:rPr>
        <w:t>28</w:t>
      </w:r>
      <w:r w:rsidRPr="004233AB">
        <w:rPr>
          <w:color w:val="000000"/>
          <w:sz w:val="22"/>
          <w:szCs w:val="22"/>
          <w:lang w:val="en-150" w:eastAsia="en-150"/>
        </w:rPr>
        <w:t xml:space="preserve">» </w:t>
      </w:r>
      <w:r w:rsidRPr="004233AB">
        <w:rPr>
          <w:color w:val="000000"/>
          <w:sz w:val="22"/>
          <w:szCs w:val="22"/>
          <w:u w:val="single"/>
          <w:lang w:val="en-150" w:eastAsia="en-150"/>
        </w:rPr>
        <w:t>января</w:t>
      </w:r>
      <w:r w:rsidRPr="004233AB">
        <w:rPr>
          <w:color w:val="000000"/>
          <w:sz w:val="22"/>
          <w:szCs w:val="22"/>
          <w:lang w:val="en-150" w:eastAsia="en-150"/>
        </w:rPr>
        <w:t xml:space="preserve"> 2026 г.</w:t>
      </w:r>
    </w:p>
    <w:p w14:paraId="1F65D0B3" w14:textId="77777777" w:rsidR="004233AB" w:rsidRPr="004233AB" w:rsidRDefault="004233AB" w:rsidP="004233AB">
      <w:pPr>
        <w:autoSpaceDE/>
        <w:autoSpaceDN/>
        <w:spacing w:line="240" w:lineRule="auto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3. Структура курсового проекта включает следующие элементы:</w:t>
      </w:r>
    </w:p>
    <w:p w14:paraId="200437A0" w14:textId="77777777" w:rsidR="004233AB" w:rsidRPr="004233AB" w:rsidRDefault="004233AB" w:rsidP="004233AB">
      <w:pPr>
        <w:autoSpaceDE/>
        <w:autoSpaceDN/>
        <w:spacing w:line="240" w:lineRule="auto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- пояснительная записка (титульный лист, задание, содержание, введение, теоретическая/основная часть, заключение, ссылки на используемую литературу, литература).</w:t>
      </w:r>
    </w:p>
    <w:p w14:paraId="5CD6AB5F" w14:textId="77777777" w:rsidR="004233AB" w:rsidRPr="004233AB" w:rsidRDefault="004233AB" w:rsidP="004233AB">
      <w:pPr>
        <w:autoSpaceDE/>
        <w:autoSpaceDN/>
        <w:spacing w:after="240"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sz w:val="24"/>
          <w:szCs w:val="24"/>
          <w:lang w:val="en-150" w:eastAsia="en-150"/>
        </w:rPr>
        <w:br/>
      </w:r>
    </w:p>
    <w:p w14:paraId="327948D5" w14:textId="77777777" w:rsidR="004233AB" w:rsidRPr="004233AB" w:rsidRDefault="004233AB" w:rsidP="004233AB">
      <w:pPr>
        <w:autoSpaceDE/>
        <w:autoSpaceDN/>
        <w:spacing w:line="240" w:lineRule="auto"/>
        <w:jc w:val="center"/>
        <w:rPr>
          <w:sz w:val="24"/>
          <w:szCs w:val="24"/>
          <w:lang w:val="en-150" w:eastAsia="en-150"/>
        </w:rPr>
      </w:pPr>
      <w:r w:rsidRPr="004233AB">
        <w:rPr>
          <w:b/>
          <w:bCs/>
          <w:color w:val="000000"/>
          <w:sz w:val="20"/>
          <w:szCs w:val="20"/>
          <w:lang w:val="en-150" w:eastAsia="en-150"/>
        </w:rPr>
        <w:t>СОДЕРЖАНИЕ ПОЯСНИТЕЛЬНОЙ ЗАПИСКИ</w:t>
      </w:r>
    </w:p>
    <w:p w14:paraId="71EBEDBD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</w:p>
    <w:p w14:paraId="030C6E1D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b/>
          <w:bCs/>
          <w:color w:val="000000"/>
          <w:sz w:val="22"/>
          <w:szCs w:val="22"/>
          <w:lang w:val="en-150" w:eastAsia="en-150"/>
        </w:rPr>
        <w:t>Введение</w:t>
      </w:r>
    </w:p>
    <w:p w14:paraId="0EE90B28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b/>
          <w:bCs/>
          <w:color w:val="000000"/>
          <w:sz w:val="22"/>
          <w:szCs w:val="22"/>
          <w:lang w:val="en-150" w:eastAsia="en-150"/>
        </w:rPr>
        <w:t>1 Анализ требований и постановка задачи</w:t>
      </w:r>
    </w:p>
    <w:p w14:paraId="1D5DAEFD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1.1 Анализ предметной области. </w:t>
      </w:r>
    </w:p>
    <w:p w14:paraId="2E0EE5E5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1.2 Разработка UML диаграмм.</w:t>
      </w:r>
    </w:p>
    <w:p w14:paraId="0C964EB2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1.3 Разработка макета приложения.</w:t>
      </w:r>
    </w:p>
    <w:p w14:paraId="7D55C798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b/>
          <w:bCs/>
          <w:color w:val="000000"/>
          <w:sz w:val="22"/>
          <w:szCs w:val="22"/>
          <w:lang w:val="en-150" w:eastAsia="en-150"/>
        </w:rPr>
        <w:t>2 Проектирование и разработка базы данных </w:t>
      </w:r>
    </w:p>
    <w:p w14:paraId="5ED7169E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2.1 Разработка ER-диаграммы на основе сырых данных.</w:t>
      </w:r>
    </w:p>
    <w:p w14:paraId="7C8B83BC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2.2 Разработка физической модели базы данных в MS SQL Server.</w:t>
      </w:r>
    </w:p>
    <w:p w14:paraId="0F49C96C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2.3 Разработка и именование связей и ограничений.</w:t>
      </w:r>
    </w:p>
    <w:p w14:paraId="1CC0ED1C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b/>
          <w:bCs/>
          <w:color w:val="000000"/>
          <w:sz w:val="22"/>
          <w:szCs w:val="22"/>
          <w:lang w:val="en-150" w:eastAsia="en-150"/>
        </w:rPr>
        <w:t>3 Проектирование и разработка приложения</w:t>
      </w:r>
    </w:p>
    <w:p w14:paraId="3054F97B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3.1 Разработка прототипа приложения.</w:t>
      </w:r>
    </w:p>
    <w:p w14:paraId="46F3A0E6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3.2 Разработка описания проекта в GitHub.</w:t>
      </w:r>
    </w:p>
    <w:p w14:paraId="0B7080C2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b/>
          <w:bCs/>
          <w:color w:val="000000"/>
          <w:sz w:val="22"/>
          <w:szCs w:val="22"/>
          <w:lang w:val="en-150" w:eastAsia="en-150"/>
        </w:rPr>
        <w:t>Заключение</w:t>
      </w:r>
    </w:p>
    <w:p w14:paraId="760846D9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b/>
          <w:bCs/>
          <w:color w:val="000000"/>
          <w:sz w:val="22"/>
          <w:szCs w:val="22"/>
          <w:lang w:val="en-150" w:eastAsia="en-150"/>
        </w:rPr>
        <w:t>Литература</w:t>
      </w:r>
    </w:p>
    <w:p w14:paraId="3692F1C3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</w:p>
    <w:p w14:paraId="3E51944A" w14:textId="77777777" w:rsidR="004233AB" w:rsidRPr="004233AB" w:rsidRDefault="004233AB" w:rsidP="004233AB">
      <w:pPr>
        <w:shd w:val="clear" w:color="auto" w:fill="FFFFFF"/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</w:p>
    <w:p w14:paraId="5AB2BB8A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</w:p>
    <w:p w14:paraId="15D1831D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Рассмотрено на заседании ЦК № 5 «Информационные технологии»</w:t>
      </w:r>
    </w:p>
    <w:p w14:paraId="219FAB2E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протокол № 5 от «10» декабря 2025 года</w:t>
      </w:r>
    </w:p>
    <w:p w14:paraId="0576CDAB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Дата выдачи задания «___» ___ 2026 года</w:t>
      </w:r>
    </w:p>
    <w:p w14:paraId="39BCD750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Дата сдачи выполненного проекта «___» _______ 2026 года</w:t>
      </w:r>
    </w:p>
    <w:p w14:paraId="1C9CE8C3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Руководитель КП ________________________________________ / Кошкин В.А. /</w:t>
      </w:r>
    </w:p>
    <w:p w14:paraId="4A9A4C5E" w14:textId="77777777" w:rsidR="004233AB" w:rsidRPr="004233AB" w:rsidRDefault="004233AB" w:rsidP="004233AB">
      <w:pPr>
        <w:autoSpaceDE/>
        <w:autoSpaceDN/>
        <w:spacing w:line="240" w:lineRule="auto"/>
        <w:jc w:val="left"/>
        <w:rPr>
          <w:sz w:val="24"/>
          <w:szCs w:val="24"/>
          <w:lang w:val="en-150" w:eastAsia="en-150"/>
        </w:rPr>
      </w:pPr>
      <w:r w:rsidRPr="004233AB">
        <w:rPr>
          <w:color w:val="000000"/>
          <w:sz w:val="22"/>
          <w:szCs w:val="22"/>
          <w:lang w:val="en-150" w:eastAsia="en-150"/>
        </w:rPr>
        <w:t>Подпись студента ________________________________________ / Кот А.И. /</w:t>
      </w:r>
    </w:p>
    <w:p w14:paraId="7E036480" w14:textId="776C24C5" w:rsidR="004233AB" w:rsidRPr="00803C57" w:rsidRDefault="004233AB" w:rsidP="00262A86">
      <w:pPr>
        <w:ind w:left="-567"/>
        <w:jc w:val="center"/>
        <w:rPr>
          <w:color w:val="000000"/>
          <w:lang w:val="en-150"/>
        </w:rPr>
        <w:sectPr w:rsidR="004233AB" w:rsidRPr="00803C57">
          <w:headerReference w:type="default" r:id="rId10"/>
          <w:pgSz w:w="11906" w:h="16838"/>
          <w:pgMar w:top="851" w:right="1021" w:bottom="680" w:left="1814" w:header="709" w:footer="709" w:gutter="0"/>
          <w:pgNumType w:start="1"/>
          <w:cols w:space="720"/>
        </w:sectPr>
      </w:pPr>
    </w:p>
    <w:p w14:paraId="63337849" w14:textId="77777777" w:rsidR="0024328F" w:rsidRDefault="00646DCD" w:rsidP="00407C8A">
      <w:pPr>
        <w:jc w:val="center"/>
        <w:rPr>
          <w:b/>
        </w:rPr>
      </w:pPr>
      <w:bookmarkStart w:id="0" w:name="_heading=h.gjdgxs" w:colFirst="0" w:colLast="0"/>
      <w:bookmarkStart w:id="1" w:name="_Toc97811975"/>
      <w:bookmarkStart w:id="2" w:name="_Toc97812192"/>
      <w:bookmarkStart w:id="3" w:name="_Toc103944361"/>
      <w:bookmarkStart w:id="4" w:name="_Toc103944406"/>
      <w:bookmarkEnd w:id="0"/>
      <w:r w:rsidRPr="003B75C5">
        <w:rPr>
          <w:b/>
        </w:rPr>
        <w:lastRenderedPageBreak/>
        <w:t>Содержание</w:t>
      </w:r>
      <w:bookmarkEnd w:id="1"/>
      <w:bookmarkEnd w:id="2"/>
      <w:bookmarkEnd w:id="3"/>
      <w:bookmarkEnd w:id="4"/>
    </w:p>
    <w:p w14:paraId="489A770A" w14:textId="77777777" w:rsidR="003B75C5" w:rsidRPr="003B75C5" w:rsidRDefault="003B75C5" w:rsidP="00407C8A">
      <w:pPr>
        <w:jc w:val="center"/>
        <w:rPr>
          <w:b/>
        </w:rPr>
      </w:pPr>
    </w:p>
    <w:sdt>
      <w:sdtPr>
        <w:id w:val="-144499047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D75EB58" w14:textId="1E2BC69A" w:rsidR="0089658C" w:rsidRDefault="008A64C8">
          <w:pPr>
            <w:pStyle w:val="12"/>
            <w:rPr>
              <w:rFonts w:asciiTheme="minorHAnsi" w:eastAsiaTheme="minorEastAsia" w:hAnsiTheme="minorHAnsi"/>
              <w:b w:val="0"/>
              <w:color w:val="auto"/>
              <w:sz w:val="22"/>
              <w:lang w:val="en-150" w:eastAsia="en-15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26038" w:history="1">
            <w:r w:rsidR="0089658C" w:rsidRPr="00395117">
              <w:rPr>
                <w:rStyle w:val="afc"/>
              </w:rPr>
              <w:t>Введение</w:t>
            </w:r>
            <w:r w:rsidR="0089658C">
              <w:rPr>
                <w:webHidden/>
              </w:rPr>
              <w:tab/>
            </w:r>
            <w:r w:rsidR="0089658C">
              <w:rPr>
                <w:webHidden/>
              </w:rPr>
              <w:fldChar w:fldCharType="begin"/>
            </w:r>
            <w:r w:rsidR="0089658C">
              <w:rPr>
                <w:webHidden/>
              </w:rPr>
              <w:instrText xml:space="preserve"> PAGEREF _Toc233026038 \h </w:instrText>
            </w:r>
            <w:r w:rsidR="0089658C">
              <w:rPr>
                <w:webHidden/>
              </w:rPr>
            </w:r>
            <w:r w:rsidR="0089658C">
              <w:rPr>
                <w:webHidden/>
              </w:rPr>
              <w:fldChar w:fldCharType="separate"/>
            </w:r>
            <w:r w:rsidR="005A53DF">
              <w:rPr>
                <w:webHidden/>
              </w:rPr>
              <w:t>4</w:t>
            </w:r>
            <w:r w:rsidR="0089658C">
              <w:rPr>
                <w:webHidden/>
              </w:rPr>
              <w:fldChar w:fldCharType="end"/>
            </w:r>
          </w:hyperlink>
        </w:p>
        <w:p w14:paraId="2FD292FE" w14:textId="692F6806" w:rsidR="0089658C" w:rsidRDefault="0089658C">
          <w:pPr>
            <w:pStyle w:val="26"/>
            <w:rPr>
              <w:rFonts w:asciiTheme="minorHAnsi" w:eastAsiaTheme="minorEastAsia" w:hAnsiTheme="minorHAnsi"/>
              <w:b w:val="0"/>
              <w:color w:val="auto"/>
              <w:sz w:val="22"/>
              <w:lang w:val="en-150" w:eastAsia="en-150"/>
            </w:rPr>
          </w:pPr>
          <w:hyperlink w:anchor="_Toc233026039" w:history="1">
            <w:r w:rsidRPr="00395117">
              <w:rPr>
                <w:rStyle w:val="afc"/>
              </w:rPr>
              <w:t>1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val="en-150" w:eastAsia="en-150"/>
              </w:rPr>
              <w:tab/>
            </w:r>
            <w:r w:rsidRPr="00395117">
              <w:rPr>
                <w:rStyle w:val="afc"/>
              </w:rPr>
              <w:t>Анализ требований и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_Toc233026039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A53DF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C5DF636" w14:textId="2AC31481" w:rsidR="0089658C" w:rsidRDefault="0089658C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150" w:eastAsia="en-150"/>
            </w:rPr>
          </w:pPr>
          <w:hyperlink w:anchor="_Toc233026040" w:history="1">
            <w:r w:rsidRPr="00395117">
              <w:rPr>
                <w:rStyle w:val="afc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150" w:eastAsia="en-150"/>
              </w:rPr>
              <w:tab/>
            </w:r>
            <w:r w:rsidRPr="00395117">
              <w:rPr>
                <w:rStyle w:val="afc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3D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B4A95" w14:textId="3D6265B1" w:rsidR="0089658C" w:rsidRDefault="0089658C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150" w:eastAsia="en-150"/>
            </w:rPr>
          </w:pPr>
          <w:hyperlink w:anchor="_Toc233026041" w:history="1">
            <w:r w:rsidRPr="00395117">
              <w:rPr>
                <w:rStyle w:val="afc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150" w:eastAsia="en-150"/>
              </w:rPr>
              <w:tab/>
            </w:r>
            <w:r w:rsidRPr="00395117">
              <w:rPr>
                <w:rStyle w:val="afc"/>
                <w:noProof/>
              </w:rPr>
              <w:t>Разработка UML 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3D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93595" w14:textId="7EE04CDF" w:rsidR="0089658C" w:rsidRDefault="0089658C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150" w:eastAsia="en-150"/>
            </w:rPr>
          </w:pPr>
          <w:hyperlink w:anchor="_Toc233026042" w:history="1">
            <w:r w:rsidRPr="00395117">
              <w:rPr>
                <w:rStyle w:val="afc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150" w:eastAsia="en-150"/>
              </w:rPr>
              <w:tab/>
            </w:r>
            <w:r w:rsidRPr="00395117">
              <w:rPr>
                <w:rStyle w:val="afc"/>
                <w:noProof/>
              </w:rPr>
              <w:t>Разработка макета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3D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96DEB" w14:textId="49E627D4" w:rsidR="0089658C" w:rsidRDefault="0089658C">
          <w:pPr>
            <w:pStyle w:val="26"/>
            <w:rPr>
              <w:rFonts w:asciiTheme="minorHAnsi" w:eastAsiaTheme="minorEastAsia" w:hAnsiTheme="minorHAnsi"/>
              <w:b w:val="0"/>
              <w:color w:val="auto"/>
              <w:sz w:val="22"/>
              <w:lang w:val="en-150" w:eastAsia="en-150"/>
            </w:rPr>
          </w:pPr>
          <w:hyperlink w:anchor="_Toc233026043" w:history="1">
            <w:r w:rsidRPr="00395117">
              <w:rPr>
                <w:rStyle w:val="afc"/>
              </w:rPr>
              <w:t>2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val="en-150" w:eastAsia="en-150"/>
              </w:rPr>
              <w:tab/>
            </w:r>
            <w:r w:rsidRPr="00395117">
              <w:rPr>
                <w:rStyle w:val="afc"/>
              </w:rPr>
              <w:t>Проектирование и разработка базы данны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_Toc233026043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A53DF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9FAB394" w14:textId="20FB0364" w:rsidR="0089658C" w:rsidRDefault="0089658C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150" w:eastAsia="en-150"/>
            </w:rPr>
          </w:pPr>
          <w:hyperlink w:anchor="_Toc233026044" w:history="1">
            <w:r w:rsidRPr="00395117">
              <w:rPr>
                <w:rStyle w:val="afc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150" w:eastAsia="en-150"/>
              </w:rPr>
              <w:tab/>
            </w:r>
            <w:r w:rsidRPr="00395117">
              <w:rPr>
                <w:rStyle w:val="afc"/>
                <w:noProof/>
              </w:rPr>
              <w:t>Разработка ER-диаграммы на основе сырых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3D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FB1F" w14:textId="06A57A4D" w:rsidR="0089658C" w:rsidRDefault="0089658C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150" w:eastAsia="en-150"/>
            </w:rPr>
          </w:pPr>
          <w:hyperlink w:anchor="_Toc233026045" w:history="1">
            <w:r w:rsidRPr="00395117">
              <w:rPr>
                <w:rStyle w:val="afc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150" w:eastAsia="en-150"/>
              </w:rPr>
              <w:tab/>
            </w:r>
            <w:r w:rsidRPr="00395117">
              <w:rPr>
                <w:rStyle w:val="afc"/>
                <w:noProof/>
              </w:rPr>
              <w:t>Разработка физической модели базы данных в MS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3D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9C39B" w14:textId="7474C665" w:rsidR="0089658C" w:rsidRDefault="0089658C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150" w:eastAsia="en-150"/>
            </w:rPr>
          </w:pPr>
          <w:hyperlink w:anchor="_Toc233026046" w:history="1">
            <w:r w:rsidRPr="00395117">
              <w:rPr>
                <w:rStyle w:val="afc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150" w:eastAsia="en-150"/>
              </w:rPr>
              <w:tab/>
            </w:r>
            <w:r w:rsidRPr="00395117">
              <w:rPr>
                <w:rStyle w:val="afc"/>
                <w:noProof/>
              </w:rPr>
              <w:t>Разработка и именование связей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3D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1E800" w14:textId="00E97799" w:rsidR="0089658C" w:rsidRDefault="0089658C">
          <w:pPr>
            <w:pStyle w:val="26"/>
            <w:rPr>
              <w:rFonts w:asciiTheme="minorHAnsi" w:eastAsiaTheme="minorEastAsia" w:hAnsiTheme="minorHAnsi"/>
              <w:b w:val="0"/>
              <w:color w:val="auto"/>
              <w:sz w:val="22"/>
              <w:lang w:val="en-150" w:eastAsia="en-150"/>
            </w:rPr>
          </w:pPr>
          <w:hyperlink w:anchor="_Toc233026047" w:history="1">
            <w:r w:rsidRPr="00395117">
              <w:rPr>
                <w:rStyle w:val="afc"/>
              </w:rPr>
              <w:t>3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val="en-150" w:eastAsia="en-150"/>
              </w:rPr>
              <w:tab/>
            </w:r>
            <w:r w:rsidRPr="00395117">
              <w:rPr>
                <w:rStyle w:val="afc"/>
              </w:rPr>
              <w:t>Проектирование и разработка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_Toc233026047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A53DF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EBE27E8" w14:textId="1E469AAB" w:rsidR="0089658C" w:rsidRDefault="0089658C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150" w:eastAsia="en-150"/>
            </w:rPr>
          </w:pPr>
          <w:hyperlink w:anchor="_Toc233026048" w:history="1">
            <w:r w:rsidRPr="00395117">
              <w:rPr>
                <w:rStyle w:val="afc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150" w:eastAsia="en-150"/>
              </w:rPr>
              <w:tab/>
            </w:r>
            <w:r w:rsidRPr="00395117">
              <w:rPr>
                <w:rStyle w:val="afc"/>
                <w:noProof/>
              </w:rPr>
              <w:t>Разработка прототипа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3D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DC4D" w14:textId="74EE6FE4" w:rsidR="0089658C" w:rsidRDefault="0089658C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150" w:eastAsia="en-150"/>
            </w:rPr>
          </w:pPr>
          <w:hyperlink w:anchor="_Toc233026049" w:history="1">
            <w:r w:rsidRPr="00395117">
              <w:rPr>
                <w:rStyle w:val="afc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150" w:eastAsia="en-150"/>
              </w:rPr>
              <w:tab/>
            </w:r>
            <w:r w:rsidRPr="00395117">
              <w:rPr>
                <w:rStyle w:val="afc"/>
                <w:noProof/>
              </w:rPr>
              <w:t>Разработка описания проекта в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3D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95AE8" w14:textId="2326C147" w:rsidR="0089658C" w:rsidRDefault="0089658C">
          <w:pPr>
            <w:pStyle w:val="12"/>
            <w:rPr>
              <w:rFonts w:asciiTheme="minorHAnsi" w:eastAsiaTheme="minorEastAsia" w:hAnsiTheme="minorHAnsi"/>
              <w:b w:val="0"/>
              <w:color w:val="auto"/>
              <w:sz w:val="22"/>
              <w:lang w:val="en-150" w:eastAsia="en-150"/>
            </w:rPr>
          </w:pPr>
          <w:hyperlink w:anchor="_Toc233026050" w:history="1">
            <w:r w:rsidRPr="00395117">
              <w:rPr>
                <w:rStyle w:val="afc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_Toc233026050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A53DF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DB11D18" w14:textId="21ECE422" w:rsidR="0089658C" w:rsidRDefault="0089658C">
          <w:pPr>
            <w:pStyle w:val="12"/>
            <w:rPr>
              <w:rFonts w:asciiTheme="minorHAnsi" w:eastAsiaTheme="minorEastAsia" w:hAnsiTheme="minorHAnsi"/>
              <w:b w:val="0"/>
              <w:color w:val="auto"/>
              <w:sz w:val="22"/>
              <w:lang w:val="en-150" w:eastAsia="en-150"/>
            </w:rPr>
          </w:pPr>
          <w:hyperlink w:anchor="_Toc233026051" w:history="1">
            <w:r w:rsidRPr="00395117">
              <w:rPr>
                <w:rStyle w:val="afc"/>
              </w:rPr>
              <w:t>Литература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_Toc233026051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A53DF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E5CAAA4" w14:textId="6EB5FF00" w:rsidR="0024328F" w:rsidRPr="005D57B1" w:rsidRDefault="008A64C8" w:rsidP="005D57B1">
          <w:pPr>
            <w:pStyle w:val="12"/>
            <w:sectPr w:rsidR="0024328F" w:rsidRPr="005D57B1" w:rsidSect="006F0854">
              <w:headerReference w:type="default" r:id="rId11"/>
              <w:pgSz w:w="11906" w:h="16838"/>
              <w:pgMar w:top="851" w:right="1021" w:bottom="3119" w:left="1814" w:header="709" w:footer="709" w:gutter="0"/>
              <w:cols w:space="720"/>
            </w:sectPr>
          </w:pPr>
          <w:r>
            <w:fldChar w:fldCharType="end"/>
          </w:r>
        </w:p>
      </w:sdtContent>
    </w:sdt>
    <w:p w14:paraId="740B563A" w14:textId="12304969" w:rsidR="0024328F" w:rsidRDefault="00646DCD" w:rsidP="006E1E93">
      <w:pPr>
        <w:pStyle w:val="ATT-1"/>
      </w:pPr>
      <w:bookmarkStart w:id="5" w:name="_Toc97812193"/>
      <w:bookmarkStart w:id="6" w:name="_Toc103944362"/>
      <w:bookmarkStart w:id="7" w:name="_Toc233026038"/>
      <w:r w:rsidRPr="00DA7D43">
        <w:lastRenderedPageBreak/>
        <w:t>Введение</w:t>
      </w:r>
      <w:bookmarkEnd w:id="5"/>
      <w:bookmarkEnd w:id="6"/>
      <w:bookmarkEnd w:id="7"/>
    </w:p>
    <w:p w14:paraId="7579C554" w14:textId="77777777" w:rsidR="00237116" w:rsidRDefault="00237116" w:rsidP="00237116">
      <w:pPr>
        <w:pStyle w:val="affd"/>
      </w:pPr>
      <w:r>
        <w:t>В современных условиях цифровизации образовательного процесса автоматизация рутинных задач становится приоритетным направлением развития учебных заведений. Одной из наиболее трудоемких задач является учет посещаемости занятий, который в большинстве случаев до сих пор ведется на бумажных носителях. Это приводит к потере времени на учебных занятиях и затрудняет оперативный сбор статистики.</w:t>
      </w:r>
    </w:p>
    <w:p w14:paraId="5B942EC3" w14:textId="77777777" w:rsidR="00237116" w:rsidRDefault="00237116" w:rsidP="00237116">
      <w:pPr>
        <w:pStyle w:val="affd"/>
      </w:pPr>
      <w:r>
        <w:t>Целью данного курсового проекта является проектирование базы данных и разработка серверного REST API для системы «CollegeHub». Данная платформа призвана автоматизировать учет посещаемости с помощью технологии QR-кодов, что позволяет минимизировать человеческий фактор и ускорить процесс ведения отчетности.</w:t>
      </w:r>
    </w:p>
    <w:p w14:paraId="5ED2C36F" w14:textId="77777777" w:rsidR="00237116" w:rsidRDefault="00237116" w:rsidP="00237116">
      <w:pPr>
        <w:pStyle w:val="affd"/>
      </w:pPr>
      <w:r>
        <w:t>Актуальность работы обусловлена необходимостью внедрения быстрых и безопасных способов идентификации студентов на занятиях, а также создания единого цифрового пространства для взаимодействия администрации колледжа и учащихся. В рамках проекта решаются задачи по обеспечению ролевого доступа, управлению учебным расписанием и реализации механизмов авторизации с использованием современных стандартов безопасности.</w:t>
      </w:r>
    </w:p>
    <w:p w14:paraId="56A055EF" w14:textId="351DF88E" w:rsidR="00237116" w:rsidRDefault="00237116" w:rsidP="00A05215">
      <w:pPr>
        <w:pStyle w:val="2"/>
      </w:pPr>
      <w:bookmarkStart w:id="8" w:name="_Toc233026039"/>
      <w:r>
        <w:lastRenderedPageBreak/>
        <w:t>Анализ требований и постановка задачи</w:t>
      </w:r>
      <w:bookmarkEnd w:id="8"/>
    </w:p>
    <w:p w14:paraId="600D9F25" w14:textId="55480ED7" w:rsidR="00237116" w:rsidRDefault="00237116" w:rsidP="00A05215">
      <w:pPr>
        <w:pStyle w:val="3"/>
      </w:pPr>
      <w:bookmarkStart w:id="9" w:name="_Toc233026040"/>
      <w:r>
        <w:t>Анализ предметной области</w:t>
      </w:r>
      <w:bookmarkEnd w:id="9"/>
    </w:p>
    <w:p w14:paraId="059F28CF" w14:textId="65C17E09" w:rsidR="00237116" w:rsidRDefault="00237116" w:rsidP="00237116">
      <w:pPr>
        <w:pStyle w:val="affd"/>
      </w:pPr>
      <w:r>
        <w:t>Для разработки эффективной системы автоматизации необходимо четко определить структуру образовательного процесса в колледже. Основными объектами учета являются студенты, группы, преподаватели и учебные предметы. Все эти сущности связаны через расписание, которое является центральным узлом системы</w:t>
      </w:r>
      <w:r w:rsidR="00EC0261">
        <w:t xml:space="preserve"> и продемонстрированы в таблице 1</w:t>
      </w:r>
      <w:r>
        <w:t>.</w:t>
      </w:r>
    </w:p>
    <w:p w14:paraId="77908385" w14:textId="77777777" w:rsidR="000A324C" w:rsidRDefault="000A324C" w:rsidP="00237116">
      <w:pPr>
        <w:pStyle w:val="affd"/>
      </w:pPr>
    </w:p>
    <w:p w14:paraId="45ED42EC" w14:textId="77777777" w:rsidR="00237116" w:rsidRDefault="00237116" w:rsidP="00A05215">
      <w:pPr>
        <w:pStyle w:val="aff9"/>
      </w:pPr>
      <w:r>
        <w:t>Таблица 1 — Роли пользователей системы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A05215" w14:paraId="1CDDF511" w14:textId="77777777" w:rsidTr="00A05215">
        <w:tc>
          <w:tcPr>
            <w:tcW w:w="2263" w:type="dxa"/>
          </w:tcPr>
          <w:p w14:paraId="641658E0" w14:textId="210A0569" w:rsidR="00A05215" w:rsidRPr="005D7D2A" w:rsidRDefault="00A05215" w:rsidP="00A05215">
            <w:pPr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Роль</w:t>
            </w:r>
          </w:p>
        </w:tc>
        <w:tc>
          <w:tcPr>
            <w:tcW w:w="6798" w:type="dxa"/>
          </w:tcPr>
          <w:p w14:paraId="485C6D67" w14:textId="187E54DB" w:rsidR="00A05215" w:rsidRPr="005D7D2A" w:rsidRDefault="00A05215" w:rsidP="00A05215">
            <w:pPr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Краткое описание полномочий</w:t>
            </w:r>
          </w:p>
        </w:tc>
      </w:tr>
      <w:tr w:rsidR="00A05215" w14:paraId="0F7ED9C9" w14:textId="77777777" w:rsidTr="00A05215">
        <w:tc>
          <w:tcPr>
            <w:tcW w:w="2263" w:type="dxa"/>
            <w:vAlign w:val="center"/>
          </w:tcPr>
          <w:p w14:paraId="0A0F4F31" w14:textId="418A0284" w:rsidR="00A05215" w:rsidRPr="005D7D2A" w:rsidRDefault="00A05215" w:rsidP="00A05215">
            <w:pPr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6798" w:type="dxa"/>
            <w:vAlign w:val="center"/>
          </w:tcPr>
          <w:p w14:paraId="085DBF41" w14:textId="668F5B31" w:rsidR="00A05215" w:rsidRPr="005D7D2A" w:rsidRDefault="00A05215" w:rsidP="00A05215">
            <w:pPr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Управление всей инфраструктурой данных, пользователями и расписанием</w:t>
            </w:r>
          </w:p>
        </w:tc>
      </w:tr>
      <w:tr w:rsidR="00A05215" w14:paraId="16F62776" w14:textId="77777777" w:rsidTr="00A05215">
        <w:tc>
          <w:tcPr>
            <w:tcW w:w="2263" w:type="dxa"/>
            <w:vAlign w:val="center"/>
          </w:tcPr>
          <w:p w14:paraId="1075BE34" w14:textId="24AA4D74" w:rsidR="00A05215" w:rsidRPr="005D7D2A" w:rsidRDefault="00A05215" w:rsidP="00A05215">
            <w:pPr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Студент</w:t>
            </w:r>
          </w:p>
        </w:tc>
        <w:tc>
          <w:tcPr>
            <w:tcW w:w="6798" w:type="dxa"/>
            <w:vAlign w:val="center"/>
          </w:tcPr>
          <w:p w14:paraId="100E7DA0" w14:textId="346A2F23" w:rsidR="00A05215" w:rsidRPr="005D7D2A" w:rsidRDefault="00A05215" w:rsidP="00A05215">
            <w:pPr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Просмотр персональной информации и отметка на занятиях</w:t>
            </w:r>
          </w:p>
        </w:tc>
      </w:tr>
    </w:tbl>
    <w:p w14:paraId="5356CEF9" w14:textId="77777777" w:rsidR="00A05215" w:rsidRDefault="00A05215" w:rsidP="000A324C">
      <w:pPr>
        <w:pStyle w:val="affd"/>
        <w:ind w:firstLine="0"/>
      </w:pPr>
    </w:p>
    <w:p w14:paraId="3417781A" w14:textId="00302DB9" w:rsidR="00237116" w:rsidRDefault="00237116" w:rsidP="00237116">
      <w:pPr>
        <w:pStyle w:val="affd"/>
      </w:pPr>
      <w:r>
        <w:t>В ходе анализа были выделены следующие ключевые бизнес-процессы:</w:t>
      </w:r>
    </w:p>
    <w:p w14:paraId="0367418F" w14:textId="77777777" w:rsidR="00237116" w:rsidRDefault="00237116" w:rsidP="00237116">
      <w:pPr>
        <w:pStyle w:val="affd"/>
      </w:pPr>
      <w:r>
        <w:t>- Формирование штата пользователей и распределение их по учебным группам;</w:t>
      </w:r>
    </w:p>
    <w:p w14:paraId="2B4AC2B3" w14:textId="77777777" w:rsidR="00237116" w:rsidRDefault="00237116" w:rsidP="00237116">
      <w:pPr>
        <w:pStyle w:val="affd"/>
      </w:pPr>
      <w:r>
        <w:t>- Составление сетки расписания с привязкой к кабинетам и времени;</w:t>
      </w:r>
    </w:p>
    <w:p w14:paraId="6E1C05E5" w14:textId="77777777" w:rsidR="00237116" w:rsidRDefault="00237116" w:rsidP="00237116">
      <w:pPr>
        <w:pStyle w:val="affd"/>
      </w:pPr>
      <w:r>
        <w:t>- Генерация временных идентификаторов (QR-сессий) для фиксации присутствия;</w:t>
      </w:r>
    </w:p>
    <w:p w14:paraId="441B1D39" w14:textId="77777777" w:rsidR="00237116" w:rsidRDefault="00237116" w:rsidP="00237116">
      <w:pPr>
        <w:pStyle w:val="affd"/>
      </w:pPr>
      <w:r>
        <w:t>- Автоматическое определение статуса посещения на основе времени обращения к серверу.</w:t>
      </w:r>
    </w:p>
    <w:p w14:paraId="5F3CF76F" w14:textId="7B7020D5" w:rsidR="00237116" w:rsidRDefault="00237116" w:rsidP="00E60E3A">
      <w:pPr>
        <w:pStyle w:val="3"/>
      </w:pPr>
      <w:bookmarkStart w:id="10" w:name="_Toc233026041"/>
      <w:r>
        <w:t>Разработка UML диаграмм</w:t>
      </w:r>
      <w:bookmarkEnd w:id="10"/>
    </w:p>
    <w:p w14:paraId="40ED5476" w14:textId="39FB63E9" w:rsidR="00237116" w:rsidRDefault="00237116" w:rsidP="00237116">
      <w:pPr>
        <w:pStyle w:val="affd"/>
      </w:pPr>
      <w:r>
        <w:t xml:space="preserve">Для визуализации функциональных возможностей системы и логики взаимодействия компонентов были разработаны диаграммы стандартов </w:t>
      </w:r>
      <w:r>
        <w:lastRenderedPageBreak/>
        <w:t>UML. Первая диаграмма</w:t>
      </w:r>
      <w:r w:rsidR="00E959C3">
        <w:t xml:space="preserve"> изображенная на рисунке 1</w:t>
      </w:r>
      <w:r>
        <w:t xml:space="preserve"> описыва</w:t>
      </w:r>
      <w:r w:rsidR="005B5CC6">
        <w:t>ются</w:t>
      </w:r>
      <w:r>
        <w:t xml:space="preserve"> варианты использования системы основными акторами.</w:t>
      </w:r>
    </w:p>
    <w:p w14:paraId="2EC6BE68" w14:textId="0535A2F0" w:rsidR="00091307" w:rsidRDefault="00091307" w:rsidP="00091307">
      <w:pPr>
        <w:pStyle w:val="afff1"/>
      </w:pPr>
      <w:r>
        <w:drawing>
          <wp:inline distT="0" distB="0" distL="0" distR="0" wp14:anchorId="5A3CDFD2" wp14:editId="787994B4">
            <wp:extent cx="2333625" cy="5201774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761" cy="520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9A19" w14:textId="77777777" w:rsidR="00237116" w:rsidRDefault="00237116" w:rsidP="00091307">
      <w:pPr>
        <w:pStyle w:val="affb"/>
      </w:pPr>
      <w:r>
        <w:t>Рисунок 1 — Диаграмма вариантов использования (Use Case)</w:t>
      </w:r>
    </w:p>
    <w:p w14:paraId="67149EB3" w14:textId="77777777" w:rsidR="00237116" w:rsidRDefault="00237116" w:rsidP="00237116">
      <w:pPr>
        <w:pStyle w:val="affd"/>
      </w:pPr>
      <w:r>
        <w:t>На данной диаграмме отражены ключевые действия: администратор отвечает за наполнение базы данных и контроль QR-сессий, в то время как студент взаимодействует с функционалом просмотра расписания и фиксации своего присутствия.</w:t>
      </w:r>
    </w:p>
    <w:p w14:paraId="1D192F44" w14:textId="055B6D25" w:rsidR="00237116" w:rsidRDefault="00F470AF" w:rsidP="00237116">
      <w:pPr>
        <w:pStyle w:val="affd"/>
      </w:pPr>
      <w:r>
        <w:t>Вторая диаграмма,</w:t>
      </w:r>
      <w:r w:rsidR="00E959C3" w:rsidRPr="00E959C3">
        <w:t xml:space="preserve"> </w:t>
      </w:r>
      <w:r w:rsidR="00E959C3">
        <w:t>изображенная на рисунке 2</w:t>
      </w:r>
      <w:r w:rsidR="00237116">
        <w:t xml:space="preserve"> описывает динамику работы системы в процессе отметки студента на занятии. Этот процесс включает взаимодействие клиента, сервера и базы данных.</w:t>
      </w:r>
    </w:p>
    <w:p w14:paraId="1F76C63D" w14:textId="3078FBD6" w:rsidR="00E60E3A" w:rsidRDefault="00E60E3A" w:rsidP="00791E25">
      <w:pPr>
        <w:pStyle w:val="afff1"/>
      </w:pPr>
      <w:r w:rsidRPr="00791E25">
        <w:lastRenderedPageBreak/>
        <w:drawing>
          <wp:inline distT="0" distB="0" distL="0" distR="0" wp14:anchorId="7FD39777" wp14:editId="089856A2">
            <wp:extent cx="6075375" cy="4752753"/>
            <wp:effectExtent l="0" t="0" r="190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813" cy="475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307BD" w14:textId="77777777" w:rsidR="00237116" w:rsidRDefault="00237116" w:rsidP="00791E25">
      <w:pPr>
        <w:pStyle w:val="affb"/>
      </w:pPr>
      <w:r>
        <w:t xml:space="preserve">Рисунок 2 — Диаграмма </w:t>
      </w:r>
      <w:r w:rsidRPr="00791E25">
        <w:t>последовательности</w:t>
      </w:r>
      <w:r>
        <w:t xml:space="preserve"> (Sequence)</w:t>
      </w:r>
    </w:p>
    <w:p w14:paraId="555CC6C9" w14:textId="77777777" w:rsidR="00237116" w:rsidRDefault="00237116" w:rsidP="00237116">
      <w:pPr>
        <w:pStyle w:val="affd"/>
      </w:pPr>
      <w:r>
        <w:t>Диаграмма последовательности наглядно показывает путь запроса: от ввода данных QR-кода в мобильном или десктопном приложении до верификации сессии сервером и записи финального статуса в таблицу посещаемости.</w:t>
      </w:r>
    </w:p>
    <w:p w14:paraId="6342E0CA" w14:textId="34675C6A" w:rsidR="00237116" w:rsidRDefault="00237116" w:rsidP="00E60E3A">
      <w:pPr>
        <w:pStyle w:val="3"/>
      </w:pPr>
      <w:bookmarkStart w:id="11" w:name="_Toc233026042"/>
      <w:r>
        <w:t>Разработка макета приложения</w:t>
      </w:r>
      <w:bookmarkEnd w:id="11"/>
    </w:p>
    <w:p w14:paraId="17B68212" w14:textId="308829F0" w:rsidR="00237116" w:rsidRPr="00890834" w:rsidRDefault="00237116" w:rsidP="00237116">
      <w:pPr>
        <w:pStyle w:val="affd"/>
      </w:pPr>
      <w:r>
        <w:t>Для демонстрации работы разработанного REST API спроектирован интерфейс клиентского приложения на базе WPF. Основной акцент сделан на простоте и доступности интерфейса.</w:t>
      </w:r>
      <w:r w:rsidR="00890834" w:rsidRPr="00890834">
        <w:t xml:space="preserve"> </w:t>
      </w:r>
      <w:r w:rsidR="00890834">
        <w:t>Интерфейс приложения продемонстрирован на рисунке 3.</w:t>
      </w:r>
    </w:p>
    <w:p w14:paraId="4FA8BA77" w14:textId="66DE8324" w:rsidR="00237116" w:rsidRDefault="00EA7960" w:rsidP="00EA7960">
      <w:pPr>
        <w:pStyle w:val="afff1"/>
      </w:pPr>
      <w:r w:rsidRPr="00EA7960">
        <w:lastRenderedPageBreak/>
        <w:drawing>
          <wp:inline distT="0" distB="0" distL="0" distR="0" wp14:anchorId="0159F338" wp14:editId="353D44D9">
            <wp:extent cx="5760085" cy="347091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3D7A" w14:textId="77777777" w:rsidR="00237116" w:rsidRDefault="00237116" w:rsidP="004A29CB">
      <w:pPr>
        <w:pStyle w:val="affb"/>
      </w:pPr>
      <w:r>
        <w:t>Рисунок 3 — Макет окна авторизации</w:t>
      </w:r>
    </w:p>
    <w:p w14:paraId="6571276B" w14:textId="77777777" w:rsidR="00237116" w:rsidRDefault="00237116" w:rsidP="00237116">
      <w:pPr>
        <w:pStyle w:val="affd"/>
      </w:pPr>
      <w:r>
        <w:t>Окно авторизации обеспечивает безопасный вход в систему. После успешной проверки учетных данных сервер возвращает JWT-токен, который используется для всех последующих операций.</w:t>
      </w:r>
    </w:p>
    <w:p w14:paraId="41021341" w14:textId="13D8E2D3" w:rsidR="00237116" w:rsidRPr="00E66EDE" w:rsidRDefault="00237116" w:rsidP="00237116">
      <w:pPr>
        <w:pStyle w:val="affd"/>
      </w:pPr>
      <w:r>
        <w:t>Вторым ключевым элементом интерфейса является панель администратора, где сосредоточены инструменты управления образовательным процессом.</w:t>
      </w:r>
      <w:r w:rsidR="00791E25">
        <w:t xml:space="preserve"> </w:t>
      </w:r>
      <w:r w:rsidR="00890834">
        <w:t>Макет панели изображен на рисунке 4, представленным ниже</w:t>
      </w:r>
      <w:r w:rsidR="00890834" w:rsidRPr="00E66EDE">
        <w:t>.</w:t>
      </w:r>
      <w:r w:rsidR="00E66EDE" w:rsidRPr="00E66EDE">
        <w:t xml:space="preserve"> </w:t>
      </w:r>
      <w:r w:rsidR="00E66EDE">
        <w:t>На рисунке 4 изображен макет панели управления администратора</w:t>
      </w:r>
      <w:r w:rsidR="007B2ABE">
        <w:t>.</w:t>
      </w:r>
    </w:p>
    <w:p w14:paraId="6182321B" w14:textId="5FE48A24" w:rsidR="00EA7960" w:rsidRDefault="00EA7960" w:rsidP="006B02FC">
      <w:pPr>
        <w:pStyle w:val="afff1"/>
      </w:pPr>
      <w:r w:rsidRPr="00EA7960">
        <w:lastRenderedPageBreak/>
        <w:drawing>
          <wp:inline distT="0" distB="0" distL="0" distR="0" wp14:anchorId="5D947A3E" wp14:editId="14B25647">
            <wp:extent cx="5760085" cy="347091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4AAF" w14:textId="0678C09E" w:rsidR="00237116" w:rsidRDefault="00237116" w:rsidP="00EA7960">
      <w:pPr>
        <w:pStyle w:val="affb"/>
      </w:pPr>
      <w:r>
        <w:t>Рисунок 4 — Макет панели управления администратора</w:t>
      </w:r>
    </w:p>
    <w:p w14:paraId="7EFEDF28" w14:textId="77777777" w:rsidR="00237116" w:rsidRDefault="00237116" w:rsidP="00237116">
      <w:pPr>
        <w:pStyle w:val="affd"/>
      </w:pPr>
      <w:r>
        <w:t>В данном окне реализована навигация по разделам управления группами, студентами и расписанием, а также зона генерации активных QR-кодов для текущих лекций и практических занятий.</w:t>
      </w:r>
    </w:p>
    <w:p w14:paraId="12C3FB98" w14:textId="53E88ED1" w:rsidR="00237116" w:rsidRDefault="00237116" w:rsidP="00890834">
      <w:pPr>
        <w:pStyle w:val="2"/>
      </w:pPr>
      <w:bookmarkStart w:id="12" w:name="_Toc233026043"/>
      <w:r>
        <w:lastRenderedPageBreak/>
        <w:t>Проектирование и разработка базы данны</w:t>
      </w:r>
      <w:bookmarkEnd w:id="12"/>
    </w:p>
    <w:p w14:paraId="0397A5A7" w14:textId="6855A8C9" w:rsidR="00237116" w:rsidRDefault="00237116" w:rsidP="00890834">
      <w:pPr>
        <w:pStyle w:val="3"/>
      </w:pPr>
      <w:bookmarkStart w:id="13" w:name="_Toc233026044"/>
      <w:r>
        <w:t>Разработка ER-диаграммы на основе сырых данных</w:t>
      </w:r>
      <w:bookmarkEnd w:id="13"/>
    </w:p>
    <w:p w14:paraId="6BBAAA51" w14:textId="0A6E4F6B" w:rsidR="00237116" w:rsidRPr="009C0ED4" w:rsidRDefault="00237116" w:rsidP="00237116">
      <w:pPr>
        <w:pStyle w:val="affd"/>
        <w:rPr>
          <w:lang w:val="en-US"/>
        </w:rPr>
      </w:pPr>
      <w:r>
        <w:t>На этапе проектирования структуры хранения данных была разработана диаграмма сущность-связь (ER-диаграмма)</w:t>
      </w:r>
      <w:r w:rsidR="00A2688B">
        <w:rPr>
          <w:rStyle w:val="af7"/>
        </w:rPr>
        <w:footnoteReference w:id="1"/>
      </w:r>
      <w:r>
        <w:t>. Она определяет логическую архитектуру будущей базы данных и связи между основными таблицами.</w:t>
      </w:r>
      <w:r w:rsidR="009C0ED4" w:rsidRPr="009C0ED4">
        <w:t xml:space="preserve"> </w:t>
      </w:r>
      <w:r w:rsidR="009C0ED4">
        <w:t xml:space="preserve">На рисунке 5 отображена </w:t>
      </w:r>
      <w:r w:rsidR="009C0ED4">
        <w:rPr>
          <w:lang w:val="en-US"/>
        </w:rPr>
        <w:t>ER</w:t>
      </w:r>
      <w:r w:rsidR="009C0ED4">
        <w:t>-диаграмма базы данных проекта</w:t>
      </w:r>
      <w:r w:rsidR="009C0ED4">
        <w:rPr>
          <w:lang w:val="en-US"/>
        </w:rPr>
        <w:t>.</w:t>
      </w:r>
    </w:p>
    <w:p w14:paraId="6494732A" w14:textId="07D8ECF8" w:rsidR="00B73CF8" w:rsidRDefault="00B73CF8" w:rsidP="00A22B30">
      <w:pPr>
        <w:pStyle w:val="afff1"/>
      </w:pPr>
      <w:r>
        <w:drawing>
          <wp:inline distT="0" distB="0" distL="0" distR="0" wp14:anchorId="1D4FA08C" wp14:editId="67FD9F66">
            <wp:extent cx="5762625" cy="4178300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3B133" w14:textId="32077EB3" w:rsidR="00237116" w:rsidRDefault="00237116" w:rsidP="00B73CF8">
      <w:pPr>
        <w:pStyle w:val="affb"/>
      </w:pPr>
      <w:r>
        <w:t>Рисунок 5 — ER-диаграмма базы данных CollegeHub</w:t>
      </w:r>
    </w:p>
    <w:p w14:paraId="6DC1E909" w14:textId="77777777" w:rsidR="00237116" w:rsidRDefault="00237116" w:rsidP="00237116">
      <w:pPr>
        <w:pStyle w:val="affd"/>
      </w:pPr>
      <w:r>
        <w:t>Основные сущности включают:</w:t>
      </w:r>
    </w:p>
    <w:p w14:paraId="4315F39B" w14:textId="77777777" w:rsidR="00237116" w:rsidRDefault="00237116" w:rsidP="00237116">
      <w:pPr>
        <w:pStyle w:val="affd"/>
      </w:pPr>
      <w:r>
        <w:t>- Пользователи и роли (реализуют систему доступа);</w:t>
      </w:r>
    </w:p>
    <w:p w14:paraId="3C2F6C88" w14:textId="77777777" w:rsidR="00237116" w:rsidRDefault="00237116" w:rsidP="00237116">
      <w:pPr>
        <w:pStyle w:val="affd"/>
      </w:pPr>
      <w:r>
        <w:t>- Группы и предметы (описывают академическую структуру);</w:t>
      </w:r>
    </w:p>
    <w:p w14:paraId="0263747A" w14:textId="77777777" w:rsidR="00237116" w:rsidRDefault="00237116" w:rsidP="00237116">
      <w:pPr>
        <w:pStyle w:val="affd"/>
      </w:pPr>
      <w:r>
        <w:lastRenderedPageBreak/>
        <w:t>- Расписание (связующее звено между временем, местом и участниками);</w:t>
      </w:r>
    </w:p>
    <w:p w14:paraId="3C782258" w14:textId="77777777" w:rsidR="00237116" w:rsidRDefault="00237116" w:rsidP="00237116">
      <w:pPr>
        <w:pStyle w:val="affd"/>
      </w:pPr>
      <w:r>
        <w:t>- QR-сессии и посещаемость (инструменты фиксации присутствия).</w:t>
      </w:r>
    </w:p>
    <w:p w14:paraId="67CA6262" w14:textId="2AFBAA62" w:rsidR="00237116" w:rsidRDefault="00237116" w:rsidP="007340CD">
      <w:pPr>
        <w:pStyle w:val="3"/>
      </w:pPr>
      <w:bookmarkStart w:id="14" w:name="_Toc233026045"/>
      <w:r>
        <w:t>Разработка физической модели базы данных в MS SQL Server</w:t>
      </w:r>
      <w:bookmarkEnd w:id="14"/>
    </w:p>
    <w:p w14:paraId="1F00A541" w14:textId="6DFD48CB" w:rsidR="00B1315E" w:rsidRDefault="00B1315E" w:rsidP="00B1315E">
      <w:pPr>
        <w:pStyle w:val="affd"/>
      </w:pPr>
      <w:r>
        <w:t>Физическая модель данных реализована в среде MS SQL Server и представляет собой прямое отображение ER-диаграммы в набор реляционных таблиц</w:t>
      </w:r>
      <w:r w:rsidR="00CB65AA">
        <w:rPr>
          <w:rStyle w:val="af7"/>
        </w:rPr>
        <w:footnoteReference w:id="2"/>
      </w:r>
      <w:r>
        <w:t>. На данном этапе каждой сущности был сопоставлен конкретный тип данных с учётом особенностей платформы.</w:t>
      </w:r>
    </w:p>
    <w:p w14:paraId="76D07C03" w14:textId="77777777" w:rsidR="00B1315E" w:rsidRDefault="00B1315E" w:rsidP="00B1315E">
      <w:pPr>
        <w:pStyle w:val="affd"/>
      </w:pPr>
      <w:r>
        <w:t xml:space="preserve">Для текстовых полей выбран тип NVARCHAR с явным указанием максимальной длины, что обеспечивает корректное хранение символов Unicode. Поля с временными метками используют тип DATETIME2, предоставляющий повышенную точность по сравнению со стандартным DATETIME. Для хранения паролей предусмотрено поле </w:t>
      </w:r>
      <w:proofErr w:type="gramStart"/>
      <w:r>
        <w:t>NVARCHAR(</w:t>
      </w:r>
      <w:proofErr w:type="gramEnd"/>
      <w:r>
        <w:t>255), в которое записывается результат хеширования по алгоритму bcrypt, — таким образом исходный пароль никогда не хранится в открытом виде. Булевые значения, такие как признак активности QR-сессии, хранятся в типе BIT.</w:t>
      </w:r>
    </w:p>
    <w:p w14:paraId="161659C7" w14:textId="38464D56" w:rsidR="00237116" w:rsidRDefault="00B1315E" w:rsidP="00B1315E">
      <w:pPr>
        <w:pStyle w:val="affd"/>
      </w:pPr>
      <w:r>
        <w:t>Архитектура системы построена на принципах нормализации до третьей нормальной формы, что исключает избыточность данных и аномалии обновления</w:t>
      </w:r>
      <w:r w:rsidR="00A73B50">
        <w:rPr>
          <w:rStyle w:val="af7"/>
        </w:rPr>
        <w:footnoteReference w:id="3"/>
      </w:r>
      <w:r>
        <w:t xml:space="preserve">. Каждая таблица имеет первичный ключ с ограничением PRIMARY KEY, а связи между сущностями реализованы через внешние ключи с ограничением FOREIGN KEY. Для ускорения поиска по часто запрашиваемым полям, таким как электронная почта </w:t>
      </w:r>
      <w:r>
        <w:lastRenderedPageBreak/>
        <w:t>пользователя или идентификатор группы, предусмотрено создание некластерных индексов</w:t>
      </w:r>
      <w:r w:rsidR="004872ED">
        <w:rPr>
          <w:rStyle w:val="af7"/>
        </w:rPr>
        <w:footnoteReference w:id="4"/>
      </w:r>
      <w:r>
        <w:t>. Всего в базе данных создано восемь дополнительных индексов на полях, участвующих в операциях объединения таблиц JOIN и фильтрации WHERE.</w:t>
      </w:r>
    </w:p>
    <w:p w14:paraId="727EEF39" w14:textId="04C311D7" w:rsidR="00237116" w:rsidRDefault="00237116" w:rsidP="00675493">
      <w:pPr>
        <w:pStyle w:val="3"/>
      </w:pPr>
      <w:bookmarkStart w:id="15" w:name="_Toc233026046"/>
      <w:r>
        <w:t>Разработка и именование связей и ограничений</w:t>
      </w:r>
      <w:bookmarkEnd w:id="15"/>
    </w:p>
    <w:p w14:paraId="0AAC45F0" w14:textId="77777777" w:rsidR="00237116" w:rsidRDefault="00237116" w:rsidP="00237116">
      <w:pPr>
        <w:pStyle w:val="affd"/>
      </w:pPr>
      <w:r>
        <w:t>Для обеспечения целостности данных в базе реализована система ограничений и правил каскадного обновления:</w:t>
      </w:r>
    </w:p>
    <w:p w14:paraId="0E03AEC7" w14:textId="77777777" w:rsidR="00237116" w:rsidRDefault="00237116" w:rsidP="00237116">
      <w:pPr>
        <w:pStyle w:val="affd"/>
      </w:pPr>
      <w:r>
        <w:t>- Ограничения первичных и внешних ключей (PRIMARY KEY, FOREIGN KEY) предотвращают появление записей-сирот;</w:t>
      </w:r>
    </w:p>
    <w:p w14:paraId="3E54D0AD" w14:textId="77777777" w:rsidR="00237116" w:rsidRDefault="00237116" w:rsidP="00237116">
      <w:pPr>
        <w:pStyle w:val="affd"/>
      </w:pPr>
      <w:r>
        <w:t>- Проверочные ограничения (CHECK) контролируют корректность вводимых данных, например, диапазон курсов обучения (от 1 до 4) или формат времени занятий;</w:t>
      </w:r>
    </w:p>
    <w:p w14:paraId="56D64228" w14:textId="77777777" w:rsidR="00237116" w:rsidRDefault="00237116" w:rsidP="00237116">
      <w:pPr>
        <w:pStyle w:val="affd"/>
      </w:pPr>
      <w:r>
        <w:t>- Каскадные операции (ON DELETE CASCADE) используются в таблицах расписания и посещаемости для автоматической очистки данных при удалении связанных объектов;</w:t>
      </w:r>
    </w:p>
    <w:p w14:paraId="20EC12F0" w14:textId="6406C6D9" w:rsidR="007F423B" w:rsidRDefault="00237116" w:rsidP="007F423B">
      <w:pPr>
        <w:pStyle w:val="affd"/>
      </w:pPr>
      <w:r>
        <w:t>- Уникальные индексы (UNIQUE) гарантируют отсутствие дубликатов в критически важных полях, таких как почта пользователя или данные QR-сессии.</w:t>
      </w:r>
    </w:p>
    <w:p w14:paraId="73077056" w14:textId="29A5EEB9" w:rsidR="00DA6863" w:rsidRDefault="00DA6863" w:rsidP="007F423B">
      <w:pPr>
        <w:pStyle w:val="affd"/>
      </w:pPr>
      <w:r>
        <w:t>На таблице 2 отображено описание основных связей, которая отображает связи и ограничения базы данных и её таблиц.</w:t>
      </w:r>
    </w:p>
    <w:p w14:paraId="5DC3E561" w14:textId="77777777" w:rsidR="00DA6863" w:rsidRPr="007F423B" w:rsidRDefault="00DA6863" w:rsidP="007F423B">
      <w:pPr>
        <w:pStyle w:val="affd"/>
      </w:pPr>
    </w:p>
    <w:p w14:paraId="58113705" w14:textId="6685FF07" w:rsidR="00237116" w:rsidRDefault="00237116" w:rsidP="00BB5464">
      <w:pPr>
        <w:pStyle w:val="aff9"/>
      </w:pPr>
      <w:r>
        <w:t>Таблица 2 — Описание основных связей таблиц</w:t>
      </w:r>
    </w:p>
    <w:tbl>
      <w:tblPr>
        <w:tblStyle w:val="aff"/>
        <w:tblW w:w="0" w:type="auto"/>
        <w:tblInd w:w="57" w:type="dxa"/>
        <w:tblLook w:val="04A0" w:firstRow="1" w:lastRow="0" w:firstColumn="1" w:lastColumn="0" w:noHBand="0" w:noVBand="1"/>
      </w:tblPr>
      <w:tblGrid>
        <w:gridCol w:w="3766"/>
        <w:gridCol w:w="2409"/>
        <w:gridCol w:w="2829"/>
      </w:tblGrid>
      <w:tr w:rsidR="00F73940" w14:paraId="5911665E" w14:textId="77777777" w:rsidTr="005D7D2A">
        <w:tc>
          <w:tcPr>
            <w:tcW w:w="3766" w:type="dxa"/>
          </w:tcPr>
          <w:p w14:paraId="70E19140" w14:textId="323A3D77" w:rsidR="00F73940" w:rsidRPr="005D7D2A" w:rsidRDefault="00F73940" w:rsidP="00445FF8">
            <w:pPr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Связанные таблицы</w:t>
            </w:r>
          </w:p>
        </w:tc>
        <w:tc>
          <w:tcPr>
            <w:tcW w:w="2409" w:type="dxa"/>
          </w:tcPr>
          <w:p w14:paraId="188E497A" w14:textId="7F54D0DF" w:rsidR="00F73940" w:rsidRPr="005D7D2A" w:rsidRDefault="00F73940" w:rsidP="00445FF8">
            <w:pPr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Тип связи</w:t>
            </w:r>
          </w:p>
        </w:tc>
        <w:tc>
          <w:tcPr>
            <w:tcW w:w="2829" w:type="dxa"/>
          </w:tcPr>
          <w:p w14:paraId="25A57F4D" w14:textId="73DE08A0" w:rsidR="00F73940" w:rsidRPr="005D7D2A" w:rsidRDefault="00F73940" w:rsidP="00445FF8">
            <w:pPr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Правило удаления</w:t>
            </w:r>
          </w:p>
        </w:tc>
      </w:tr>
      <w:tr w:rsidR="00F73940" w14:paraId="70D4C7BC" w14:textId="77777777" w:rsidTr="005D7D2A">
        <w:tc>
          <w:tcPr>
            <w:tcW w:w="3766" w:type="dxa"/>
            <w:vAlign w:val="center"/>
          </w:tcPr>
          <w:p w14:paraId="0B91033C" w14:textId="27FDC7A8" w:rsidR="00F73940" w:rsidRPr="005D7D2A" w:rsidRDefault="00F73940" w:rsidP="00837F52">
            <w:pPr>
              <w:jc w:val="left"/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Роли — Пользователи</w:t>
            </w:r>
          </w:p>
        </w:tc>
        <w:tc>
          <w:tcPr>
            <w:tcW w:w="2409" w:type="dxa"/>
            <w:vAlign w:val="center"/>
          </w:tcPr>
          <w:p w14:paraId="5535DB87" w14:textId="4DE1304D" w:rsidR="00F73940" w:rsidRPr="005D7D2A" w:rsidRDefault="00F73940" w:rsidP="00837F52">
            <w:pPr>
              <w:jc w:val="left"/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Один ко многим</w:t>
            </w:r>
          </w:p>
        </w:tc>
        <w:tc>
          <w:tcPr>
            <w:tcW w:w="2829" w:type="dxa"/>
            <w:vAlign w:val="center"/>
          </w:tcPr>
          <w:p w14:paraId="0E33B5DE" w14:textId="5306E39F" w:rsidR="00F73940" w:rsidRPr="005D7D2A" w:rsidRDefault="00F73940" w:rsidP="00837F52">
            <w:pPr>
              <w:jc w:val="left"/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Запрет удаления</w:t>
            </w:r>
          </w:p>
        </w:tc>
      </w:tr>
      <w:tr w:rsidR="00F73940" w14:paraId="0345C8AC" w14:textId="77777777" w:rsidTr="005D7D2A">
        <w:tc>
          <w:tcPr>
            <w:tcW w:w="3766" w:type="dxa"/>
            <w:vAlign w:val="center"/>
          </w:tcPr>
          <w:p w14:paraId="2DFF5914" w14:textId="4A5728F2" w:rsidR="00F73940" w:rsidRPr="005D7D2A" w:rsidRDefault="00F73940" w:rsidP="00837F52">
            <w:pPr>
              <w:jc w:val="left"/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Группы — Пользователи</w:t>
            </w:r>
          </w:p>
        </w:tc>
        <w:tc>
          <w:tcPr>
            <w:tcW w:w="2409" w:type="dxa"/>
            <w:vAlign w:val="center"/>
          </w:tcPr>
          <w:p w14:paraId="38092FC1" w14:textId="0CCAB21F" w:rsidR="00F73940" w:rsidRPr="005D7D2A" w:rsidRDefault="00F73940" w:rsidP="00837F52">
            <w:pPr>
              <w:jc w:val="left"/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Один ко многим</w:t>
            </w:r>
          </w:p>
        </w:tc>
        <w:tc>
          <w:tcPr>
            <w:tcW w:w="2829" w:type="dxa"/>
            <w:vAlign w:val="center"/>
          </w:tcPr>
          <w:p w14:paraId="5379D0A2" w14:textId="571FF972" w:rsidR="00F73940" w:rsidRPr="005D7D2A" w:rsidRDefault="00F73940" w:rsidP="00837F52">
            <w:pPr>
              <w:jc w:val="left"/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Установка NULL</w:t>
            </w:r>
          </w:p>
        </w:tc>
      </w:tr>
      <w:tr w:rsidR="00F73940" w14:paraId="1B7508CE" w14:textId="77777777" w:rsidTr="005D7D2A">
        <w:tc>
          <w:tcPr>
            <w:tcW w:w="3766" w:type="dxa"/>
            <w:vAlign w:val="center"/>
          </w:tcPr>
          <w:p w14:paraId="297074A7" w14:textId="00B16E5F" w:rsidR="00F73940" w:rsidRPr="005D7D2A" w:rsidRDefault="00F73940" w:rsidP="00837F52">
            <w:pPr>
              <w:jc w:val="left"/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Расписание — Посещаемость</w:t>
            </w:r>
          </w:p>
        </w:tc>
        <w:tc>
          <w:tcPr>
            <w:tcW w:w="2409" w:type="dxa"/>
            <w:vAlign w:val="center"/>
          </w:tcPr>
          <w:p w14:paraId="5A38033B" w14:textId="31E3F1D4" w:rsidR="00F73940" w:rsidRPr="005D7D2A" w:rsidRDefault="00F73940" w:rsidP="00837F52">
            <w:pPr>
              <w:jc w:val="left"/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Один ко многим</w:t>
            </w:r>
          </w:p>
        </w:tc>
        <w:tc>
          <w:tcPr>
            <w:tcW w:w="2829" w:type="dxa"/>
            <w:vAlign w:val="center"/>
          </w:tcPr>
          <w:p w14:paraId="31E0E319" w14:textId="10C11827" w:rsidR="00F73940" w:rsidRPr="005D7D2A" w:rsidRDefault="00F73940" w:rsidP="00837F52">
            <w:pPr>
              <w:jc w:val="left"/>
              <w:rPr>
                <w:sz w:val="24"/>
                <w:szCs w:val="24"/>
              </w:rPr>
            </w:pPr>
            <w:r w:rsidRPr="005D7D2A">
              <w:rPr>
                <w:sz w:val="24"/>
                <w:szCs w:val="24"/>
              </w:rPr>
              <w:t>Каскадное удаление</w:t>
            </w:r>
          </w:p>
        </w:tc>
      </w:tr>
    </w:tbl>
    <w:p w14:paraId="0C24176B" w14:textId="1E3686CE" w:rsidR="00237116" w:rsidRDefault="00237116" w:rsidP="00907AAB">
      <w:pPr>
        <w:pStyle w:val="2"/>
      </w:pPr>
      <w:bookmarkStart w:id="16" w:name="_Toc233026047"/>
      <w:r>
        <w:lastRenderedPageBreak/>
        <w:t>Проектирование и разработка приложения</w:t>
      </w:r>
      <w:bookmarkEnd w:id="16"/>
    </w:p>
    <w:p w14:paraId="5FA30E81" w14:textId="520C7350" w:rsidR="00237116" w:rsidRDefault="00237116" w:rsidP="002838C4">
      <w:pPr>
        <w:pStyle w:val="3"/>
      </w:pPr>
      <w:bookmarkStart w:id="17" w:name="_Toc233026048"/>
      <w:r>
        <w:t>Разработка прототипа приложения</w:t>
      </w:r>
      <w:bookmarkEnd w:id="17"/>
    </w:p>
    <w:p w14:paraId="0D705245" w14:textId="5C92AD3D" w:rsidR="00237116" w:rsidRDefault="00237116" w:rsidP="00237116">
      <w:pPr>
        <w:pStyle w:val="affd"/>
      </w:pPr>
      <w:r>
        <w:t>Программный комплекс CollegeHub состоит из серверной части и клиентского демонстратора. Серверная часть разработана с использованием фреймворка FastAPI на языке Python. Выбор данной технологии обоснован высокой производительностью и встроенной поддержкой асинхронности</w:t>
      </w:r>
      <w:r w:rsidR="00A346B2">
        <w:rPr>
          <w:rStyle w:val="af7"/>
        </w:rPr>
        <w:footnoteReference w:id="5"/>
      </w:r>
      <w:r>
        <w:t>.</w:t>
      </w:r>
    </w:p>
    <w:p w14:paraId="2910C7A8" w14:textId="77777777" w:rsidR="00237116" w:rsidRDefault="00237116" w:rsidP="00237116">
      <w:pPr>
        <w:pStyle w:val="affd"/>
      </w:pPr>
      <w:r>
        <w:t>Основные характеристики серверной реализации:</w:t>
      </w:r>
    </w:p>
    <w:p w14:paraId="03C8406A" w14:textId="77777777" w:rsidR="00237116" w:rsidRDefault="00237116" w:rsidP="00237116">
      <w:pPr>
        <w:pStyle w:val="affd"/>
      </w:pPr>
      <w:r>
        <w:t>- Использование стандарта JWT для авторизации запросов;</w:t>
      </w:r>
    </w:p>
    <w:p w14:paraId="345BE7D1" w14:textId="1D87BD7B" w:rsidR="00237116" w:rsidRDefault="00237116" w:rsidP="00237116">
      <w:pPr>
        <w:pStyle w:val="affd"/>
      </w:pPr>
      <w:r>
        <w:t>- Автоматическая генерация документации через Swagger UI</w:t>
      </w:r>
      <w:r w:rsidR="00D57F6A">
        <w:rPr>
          <w:rStyle w:val="af7"/>
        </w:rPr>
        <w:footnoteReference w:id="6"/>
      </w:r>
      <w:r>
        <w:t>;</w:t>
      </w:r>
    </w:p>
    <w:p w14:paraId="44D91770" w14:textId="77777777" w:rsidR="00237116" w:rsidRDefault="00237116" w:rsidP="00237116">
      <w:pPr>
        <w:pStyle w:val="affd"/>
      </w:pPr>
      <w:r>
        <w:t>- Реализация логики определения статуса студента (вовремя, опоздал) на основе сравнения текущего времени с расписанием занятия.</w:t>
      </w:r>
    </w:p>
    <w:p w14:paraId="57650DB6" w14:textId="77777777" w:rsidR="00237116" w:rsidRDefault="00237116" w:rsidP="00237116">
      <w:pPr>
        <w:pStyle w:val="affd"/>
      </w:pPr>
      <w:r>
        <w:t>Клиентское приложение на WPF служит инструментом для демонстрации возможностей API. Оно отправляет HTTP-запросы на сервер, получает данные в формате JSON и визуализирует их в удобном для пользователя виде.</w:t>
      </w:r>
    </w:p>
    <w:p w14:paraId="5ACBD9C7" w14:textId="101D01AA" w:rsidR="00237116" w:rsidRDefault="00237116" w:rsidP="00815815">
      <w:pPr>
        <w:pStyle w:val="3"/>
      </w:pPr>
      <w:bookmarkStart w:id="18" w:name="_Toc233026049"/>
      <w:r>
        <w:t>Разработка описания проекта в GitHub</w:t>
      </w:r>
      <w:bookmarkEnd w:id="18"/>
    </w:p>
    <w:p w14:paraId="596E9F40" w14:textId="0442872E" w:rsidR="00237116" w:rsidRDefault="00B918D2" w:rsidP="00237116">
      <w:pPr>
        <w:pStyle w:val="affd"/>
      </w:pPr>
      <w:r w:rsidRPr="00B918D2">
        <w:t>Для управления версиями исходного кода и организации публичного доступа к проекту был создан репозиторий в системе GitHub. Структура репозитория организована таким образом, чтобы четко разделять программный код сервера, скрипты базы данных и клиентскую часть.</w:t>
      </w:r>
      <w:r w:rsidR="00FE0A2F">
        <w:t xml:space="preserve"> Структура репозитория продемонстрирована на рисунке 6.</w:t>
      </w:r>
    </w:p>
    <w:p w14:paraId="4FDE529D" w14:textId="3EBE981A" w:rsidR="00237116" w:rsidRDefault="00AC5CA4" w:rsidP="00AC5CA4">
      <w:pPr>
        <w:pStyle w:val="affb"/>
      </w:pPr>
      <w:r w:rsidRPr="00AC5CA4">
        <w:rPr>
          <w:noProof/>
        </w:rPr>
        <w:lastRenderedPageBreak/>
        <w:drawing>
          <wp:inline distT="0" distB="0" distL="0" distR="0" wp14:anchorId="30DDE694" wp14:editId="738DF515">
            <wp:extent cx="5760085" cy="499618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116">
        <w:t>Рисунок 6 — Структура проекта в репозитории GitHub</w:t>
      </w:r>
    </w:p>
    <w:p w14:paraId="1F1442C7" w14:textId="3A6E18BA" w:rsidR="00237116" w:rsidRDefault="002167B8" w:rsidP="00237116">
      <w:pPr>
        <w:pStyle w:val="affd"/>
      </w:pPr>
      <w:r w:rsidRPr="002167B8">
        <w:t>Как показано на рисунке 6, корневой каталог содержит следующие разделы: папка database с инициализирующим SQL-скриптом, папка api</w:t>
      </w:r>
      <w:r>
        <w:t xml:space="preserve"> </w:t>
      </w:r>
      <w:r w:rsidRPr="002167B8">
        <w:t>с файлами серверной логики, папка client с проектом WPF, а также файл docker-compose.yml, расположенный в корне. Наличие последнего позволяет развернуть базу данных и API-сервер единственной командой docker-compose up</w:t>
      </w:r>
      <w:r w:rsidR="006A3274">
        <w:rPr>
          <w:rStyle w:val="af7"/>
        </w:rPr>
        <w:footnoteReference w:id="7"/>
      </w:r>
      <w:r w:rsidRPr="002167B8">
        <w:t>, что значительно упрощает процесс проверки и тестирования проекта.</w:t>
      </w:r>
    </w:p>
    <w:p w14:paraId="1B056742" w14:textId="7E87D047" w:rsidR="006D53C1" w:rsidRPr="00A2688B" w:rsidRDefault="006D53C1" w:rsidP="00237116">
      <w:pPr>
        <w:pStyle w:val="affd"/>
      </w:pPr>
      <w:r>
        <w:lastRenderedPageBreak/>
        <w:t xml:space="preserve">Репозиторий проекта </w:t>
      </w:r>
      <w:r>
        <w:rPr>
          <w:lang w:val="en-US"/>
        </w:rPr>
        <w:t>GitHub</w:t>
      </w:r>
      <w:r w:rsidRPr="006D53C1">
        <w:t xml:space="preserve"> </w:t>
      </w:r>
      <w:r>
        <w:t xml:space="preserve">изображен на рисунке 7, там четко видно имя пользователя и </w:t>
      </w:r>
      <w:r>
        <w:rPr>
          <w:lang w:val="en-US"/>
        </w:rPr>
        <w:t>README</w:t>
      </w:r>
      <w:r w:rsidRPr="006D53C1">
        <w:t xml:space="preserve"> </w:t>
      </w:r>
      <w:r>
        <w:t xml:space="preserve">файл описывающий проект, подробнее репозиторий можно изучить по ссылке </w:t>
      </w:r>
      <w:r>
        <w:rPr>
          <w:lang w:val="en-US"/>
        </w:rPr>
        <w:t>https</w:t>
      </w:r>
      <w:r w:rsidRPr="006D53C1">
        <w:t>://</w:t>
      </w:r>
      <w:r>
        <w:rPr>
          <w:lang w:val="en-US"/>
        </w:rPr>
        <w:t>github</w:t>
      </w:r>
      <w:r w:rsidRPr="006D53C1">
        <w:t>.</w:t>
      </w:r>
      <w:r>
        <w:rPr>
          <w:lang w:val="en-US"/>
        </w:rPr>
        <w:t>com</w:t>
      </w:r>
      <w:r w:rsidRPr="006D53C1">
        <w:t>/</w:t>
      </w:r>
      <w:r>
        <w:rPr>
          <w:lang w:val="en-US"/>
        </w:rPr>
        <w:t>MG</w:t>
      </w:r>
      <w:r w:rsidRPr="006D53C1">
        <w:t>178/</w:t>
      </w:r>
      <w:r>
        <w:rPr>
          <w:lang w:val="en-US"/>
        </w:rPr>
        <w:t>cat</w:t>
      </w:r>
    </w:p>
    <w:p w14:paraId="09A59CB0" w14:textId="1AA23AFB" w:rsidR="00493C93" w:rsidRDefault="00493C93" w:rsidP="00AC5CA4">
      <w:pPr>
        <w:pStyle w:val="afff1"/>
      </w:pPr>
      <w:r w:rsidRPr="00AC5CA4">
        <w:drawing>
          <wp:inline distT="0" distB="0" distL="0" distR="0" wp14:anchorId="5CBD6774" wp14:editId="3379B14A">
            <wp:extent cx="5760085" cy="46596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89DE" w14:textId="11266962" w:rsidR="00237116" w:rsidRDefault="00237116" w:rsidP="00493C93">
      <w:pPr>
        <w:pStyle w:val="affb"/>
      </w:pPr>
      <w:r>
        <w:t>Рисунок 7 — Описание файла README в GitHub</w:t>
      </w:r>
    </w:p>
    <w:p w14:paraId="5101E6A0" w14:textId="7A8F168C" w:rsidR="00961EF0" w:rsidRPr="004D6089" w:rsidRDefault="004D6089" w:rsidP="00AD4391">
      <w:pPr>
        <w:pStyle w:val="affd"/>
      </w:pPr>
      <w:r w:rsidRPr="004D6089">
        <w:t>Файл README.md, показанный на рисунке 7, является точкой входа для любого пользователя репозитория. Он содержит краткое описание системы и её назначения, пошаговую инструкцию по запуску проекта через Docker, перечень переменных окружения и примеры запросов к ключевым эндпоинтам API. Наличие структурированного описания обеспечивает низкий порог вхождения для проверяющих лиц и потенциальных участников разработки</w:t>
      </w:r>
      <w:r w:rsidR="00237116">
        <w:t>.</w:t>
      </w:r>
      <w:r w:rsidR="00961EF0">
        <w:br w:type="page"/>
      </w:r>
    </w:p>
    <w:p w14:paraId="0C915898" w14:textId="58C00035" w:rsidR="00F73940" w:rsidRDefault="00F73940" w:rsidP="00F73940">
      <w:pPr>
        <w:pStyle w:val="ATT-1"/>
      </w:pPr>
      <w:bookmarkStart w:id="19" w:name="_Toc233026050"/>
      <w:r>
        <w:lastRenderedPageBreak/>
        <w:t>Заключение</w:t>
      </w:r>
      <w:bookmarkEnd w:id="19"/>
    </w:p>
    <w:p w14:paraId="6C58F96F" w14:textId="77777777" w:rsidR="00AC5CA4" w:rsidRDefault="00AC5CA4" w:rsidP="00AC5CA4">
      <w:pPr>
        <w:pStyle w:val="affd"/>
      </w:pPr>
      <w:r>
        <w:t>В результате выполнения курсового проекта была спроектирована и реализована информационная система «CollegeHub», предназначенная для автоматизации учета посещаемости студентов в колледже. Все поставленные задачи решены в полном объеме. В ходе работы были получены практические навыки проектирования реляционных баз данных, разработки серверных приложений и организации ролевой системы доступа.</w:t>
      </w:r>
    </w:p>
    <w:p w14:paraId="2C65F729" w14:textId="77777777" w:rsidR="00AC5CA4" w:rsidRDefault="00AC5CA4" w:rsidP="00AC5CA4">
      <w:pPr>
        <w:pStyle w:val="affd"/>
      </w:pPr>
      <w:r>
        <w:t>В ходе работы были решены следующие задачи:</w:t>
      </w:r>
    </w:p>
    <w:p w14:paraId="5EC79FA8" w14:textId="77777777" w:rsidR="00AC5CA4" w:rsidRDefault="00AC5CA4" w:rsidP="00AC5CA4">
      <w:pPr>
        <w:pStyle w:val="affd"/>
      </w:pPr>
      <w:r>
        <w:t>- Проведен детальный анализ предметной области, определены ключевые бизнес-процессы и выделены роли пользователей системы: администратор и студент;</w:t>
      </w:r>
    </w:p>
    <w:p w14:paraId="2B44DFFA" w14:textId="77777777" w:rsidR="00AC5CA4" w:rsidRDefault="00AC5CA4" w:rsidP="00AC5CA4">
      <w:pPr>
        <w:pStyle w:val="affd"/>
      </w:pPr>
      <w:r>
        <w:t>- Разработаны UML-диаграммы вариантов использования и последовательности, позволяющие наглядно отобразить структуру и динамику работы системы;</w:t>
      </w:r>
    </w:p>
    <w:p w14:paraId="0C513B89" w14:textId="77777777" w:rsidR="00AC5CA4" w:rsidRDefault="00AC5CA4" w:rsidP="00AC5CA4">
      <w:pPr>
        <w:pStyle w:val="affd"/>
      </w:pPr>
      <w:r>
        <w:t>- Спроектирована и реализована база данных в MS SQL Server с полным набором ограничений целостности, каскадных операций и индексов производительности, как описано в таблице 2;</w:t>
      </w:r>
    </w:p>
    <w:p w14:paraId="2365B5B6" w14:textId="77777777" w:rsidR="00AC5CA4" w:rsidRDefault="00AC5CA4" w:rsidP="00AC5CA4">
      <w:pPr>
        <w:pStyle w:val="affd"/>
      </w:pPr>
      <w:r>
        <w:t>- Разработано серверное REST API на основе фреймворка FastAPI, обеспечивающее безопасный обмен данными, JWT-авторизацию и автоматическую генерацию документации;</w:t>
      </w:r>
    </w:p>
    <w:p w14:paraId="0FF8D0C6" w14:textId="77777777" w:rsidR="00AC5CA4" w:rsidRDefault="00AC5CA4" w:rsidP="00AC5CA4">
      <w:pPr>
        <w:pStyle w:val="affd"/>
      </w:pPr>
      <w:r>
        <w:t>- Создан клиентский прототип на платформе WPF для визуальной демонстрации всех ключевых сценариев работы системы;</w:t>
      </w:r>
    </w:p>
    <w:p w14:paraId="576E049C" w14:textId="77777777" w:rsidR="00AC5CA4" w:rsidRDefault="00AC5CA4" w:rsidP="00AC5CA4">
      <w:pPr>
        <w:pStyle w:val="affd"/>
      </w:pPr>
      <w:r>
        <w:t>- Выполнена контейнеризация базы данных и API-сервера с использованием Docker, что обеспечивает воспроизводимость среды запуска.</w:t>
      </w:r>
    </w:p>
    <w:p w14:paraId="58D4E4F1" w14:textId="32B3B5DB" w:rsidR="00AD4391" w:rsidRDefault="00AC5CA4" w:rsidP="00AC5CA4">
      <w:pPr>
        <w:pStyle w:val="affd"/>
      </w:pPr>
      <w:r>
        <w:t xml:space="preserve">Практическая значимость проекта заключается в реальной применимости разработанного решения в учебном процессе колледжа. Внедрение системы позволит исключить ручной учет посещаемости, </w:t>
      </w:r>
      <w:r>
        <w:lastRenderedPageBreak/>
        <w:t>минимизировать ошибки при формировании отчетности и обеспечить оперативный доступ администрации к актуальной статистике. В перспективе система может быть расширена за счет добавления роли преподавателя, интеграции с электронным журналом и реализации мобильного клиента.</w:t>
      </w:r>
    </w:p>
    <w:p w14:paraId="039E0601" w14:textId="1AFA3A0A" w:rsidR="00F73940" w:rsidRDefault="00F73940" w:rsidP="00F73940">
      <w:pPr>
        <w:pStyle w:val="affd"/>
      </w:pPr>
      <w:r>
        <w:br w:type="page"/>
      </w:r>
    </w:p>
    <w:p w14:paraId="74E8A209" w14:textId="77777777" w:rsidR="00237116" w:rsidRDefault="00237116" w:rsidP="00237116">
      <w:pPr>
        <w:pStyle w:val="affd"/>
      </w:pPr>
    </w:p>
    <w:p w14:paraId="5E4A8DB7" w14:textId="77777777" w:rsidR="00237116" w:rsidRDefault="00237116" w:rsidP="00961EF0">
      <w:pPr>
        <w:pStyle w:val="ATT-1"/>
      </w:pPr>
      <w:bookmarkStart w:id="20" w:name="_Toc233026051"/>
      <w:r>
        <w:t>Литература</w:t>
      </w:r>
      <w:bookmarkEnd w:id="20"/>
    </w:p>
    <w:p w14:paraId="6D2B86E3" w14:textId="597DBA39" w:rsidR="00237116" w:rsidRDefault="00237116" w:rsidP="00237116">
      <w:pPr>
        <w:pStyle w:val="affd"/>
      </w:pPr>
      <w:r w:rsidRPr="00294360">
        <w:rPr>
          <w:b/>
          <w:bCs/>
        </w:rPr>
        <w:t>Конолли, Т.</w:t>
      </w:r>
      <w:r>
        <w:t xml:space="preserve"> Базы данных. Проектирование, реализация и сопровождение. Теория и практика / Т. Конолли, К. Бегг. — 7-е изд. — </w:t>
      </w:r>
      <w:proofErr w:type="gramStart"/>
      <w:r>
        <w:t>Москва :</w:t>
      </w:r>
      <w:proofErr w:type="gramEnd"/>
      <w:r>
        <w:t xml:space="preserve"> Вильямс, 2021. — 1440 c.;</w:t>
      </w:r>
    </w:p>
    <w:p w14:paraId="39E29166" w14:textId="049E57F0" w:rsidR="00237116" w:rsidRDefault="00237116" w:rsidP="00237116">
      <w:pPr>
        <w:pStyle w:val="affd"/>
      </w:pPr>
      <w:r w:rsidRPr="00E8445D">
        <w:rPr>
          <w:b/>
          <w:bCs/>
        </w:rPr>
        <w:t xml:space="preserve">Мартин, Р. </w:t>
      </w:r>
      <w:r>
        <w:t>Чистая архитектура. Искусство разработки программного обеспечения / Р. Мартин. — Санкт-Петербург: Питер, 2022. — 352 c.;</w:t>
      </w:r>
    </w:p>
    <w:p w14:paraId="43F0D54A" w14:textId="27A5A000" w:rsidR="00237116" w:rsidRDefault="00237116" w:rsidP="00237116">
      <w:pPr>
        <w:pStyle w:val="affd"/>
      </w:pPr>
      <w:r w:rsidRPr="00E8445D">
        <w:rPr>
          <w:b/>
          <w:bCs/>
        </w:rPr>
        <w:t>Шварц, Б.</w:t>
      </w:r>
      <w:r>
        <w:t xml:space="preserve"> SQL. Сборник рецептов / Б. Шварц. — Санкт-Петербург: Питер, 2023. — 416 c.;</w:t>
      </w:r>
    </w:p>
    <w:p w14:paraId="09334C8E" w14:textId="3BC2D7D0" w:rsidR="00237116" w:rsidRPr="00A05215" w:rsidRDefault="00237116" w:rsidP="00237116">
      <w:pPr>
        <w:pStyle w:val="affd"/>
        <w:rPr>
          <w:lang w:val="en-US"/>
        </w:rPr>
      </w:pPr>
      <w:r w:rsidRPr="002A0E13">
        <w:rPr>
          <w:b/>
          <w:bCs/>
          <w:lang w:val="en-US"/>
        </w:rPr>
        <w:t>FastAPI Documentation.</w:t>
      </w:r>
      <w:r w:rsidRPr="00A05215">
        <w:rPr>
          <w:lang w:val="en-US"/>
        </w:rPr>
        <w:t xml:space="preserve"> — URL: https://fastapi.tiangolo.com (</w:t>
      </w:r>
      <w:r>
        <w:t>дата</w:t>
      </w:r>
      <w:r w:rsidRPr="00A05215">
        <w:rPr>
          <w:lang w:val="en-US"/>
        </w:rPr>
        <w:t xml:space="preserve"> </w:t>
      </w:r>
      <w:r>
        <w:t>обращения</w:t>
      </w:r>
      <w:r w:rsidRPr="00A05215">
        <w:rPr>
          <w:lang w:val="en-US"/>
        </w:rPr>
        <w:t>: 20.06.2026);</w:t>
      </w:r>
    </w:p>
    <w:p w14:paraId="2EC024C6" w14:textId="67754C37" w:rsidR="009223B9" w:rsidRPr="00237116" w:rsidRDefault="00237116" w:rsidP="00237116">
      <w:pPr>
        <w:pStyle w:val="affd"/>
        <w:rPr>
          <w:color w:val="000000"/>
          <w:lang w:val="en-US"/>
        </w:rPr>
      </w:pPr>
      <w:r w:rsidRPr="00A2688B">
        <w:rPr>
          <w:b/>
          <w:bCs/>
          <w:lang w:val="en-US"/>
        </w:rPr>
        <w:t>Microsoft SQL Server Documentation.</w:t>
      </w:r>
      <w:r w:rsidRPr="00237116">
        <w:rPr>
          <w:lang w:val="en-US"/>
        </w:rPr>
        <w:t xml:space="preserve"> — URL: https://learn.microsoft.com/en-us/sql/sql-server (</w:t>
      </w:r>
      <w:r>
        <w:t>дата</w:t>
      </w:r>
      <w:r w:rsidRPr="00237116">
        <w:rPr>
          <w:lang w:val="en-US"/>
        </w:rPr>
        <w:t xml:space="preserve"> </w:t>
      </w:r>
      <w:r>
        <w:t>обращения</w:t>
      </w:r>
      <w:r w:rsidRPr="00237116">
        <w:rPr>
          <w:lang w:val="en-US"/>
        </w:rPr>
        <w:t>: 20.06.2026).</w:t>
      </w:r>
    </w:p>
    <w:sectPr w:rsidR="009223B9" w:rsidRPr="00237116" w:rsidSect="009814C3">
      <w:headerReference w:type="default" r:id="rId19"/>
      <w:pgSz w:w="11906" w:h="16838"/>
      <w:pgMar w:top="851" w:right="1021" w:bottom="1701" w:left="1814" w:header="284" w:footer="709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FB3B2" w14:textId="77777777" w:rsidR="000B6EB9" w:rsidRDefault="000B6EB9">
      <w:r>
        <w:separator/>
      </w:r>
    </w:p>
  </w:endnote>
  <w:endnote w:type="continuationSeparator" w:id="0">
    <w:p w14:paraId="7D489987" w14:textId="77777777" w:rsidR="000B6EB9" w:rsidRDefault="000B6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DF856" w14:textId="77777777" w:rsidR="000B6EB9" w:rsidRDefault="000B6EB9">
      <w:r>
        <w:separator/>
      </w:r>
    </w:p>
  </w:footnote>
  <w:footnote w:type="continuationSeparator" w:id="0">
    <w:p w14:paraId="14DF8604" w14:textId="77777777" w:rsidR="000B6EB9" w:rsidRDefault="000B6EB9">
      <w:r>
        <w:continuationSeparator/>
      </w:r>
    </w:p>
  </w:footnote>
  <w:footnote w:id="1">
    <w:p w14:paraId="44E96CCD" w14:textId="4EC28779" w:rsidR="00A2688B" w:rsidRDefault="00A2688B">
      <w:pPr>
        <w:pStyle w:val="af5"/>
      </w:pPr>
      <w:r>
        <w:rPr>
          <w:rStyle w:val="af7"/>
        </w:rPr>
        <w:footnoteRef/>
      </w:r>
      <w:r>
        <w:t xml:space="preserve"> </w:t>
      </w:r>
      <w:r w:rsidRPr="00A2688B">
        <w:t xml:space="preserve">Конолли, Т. Базы данных. Проектирование, реализация и сопровождение. Теория и практика / Т. Конолли, К. Бегг. — 7-е изд. — </w:t>
      </w:r>
      <w:proofErr w:type="gramStart"/>
      <w:r w:rsidRPr="00A2688B">
        <w:t>Москва :</w:t>
      </w:r>
      <w:proofErr w:type="gramEnd"/>
      <w:r w:rsidRPr="00A2688B">
        <w:t xml:space="preserve"> Вильямс, 2021. — 1440 c.;</w:t>
      </w:r>
    </w:p>
  </w:footnote>
  <w:footnote w:id="2">
    <w:p w14:paraId="28DE88C9" w14:textId="3084F26E" w:rsidR="00CB65AA" w:rsidRDefault="00CB65AA">
      <w:pPr>
        <w:pStyle w:val="af5"/>
      </w:pPr>
      <w:r>
        <w:rPr>
          <w:rStyle w:val="af7"/>
        </w:rPr>
        <w:footnoteRef/>
      </w:r>
      <w:r>
        <w:t xml:space="preserve"> </w:t>
      </w:r>
      <w:r w:rsidRPr="00CB65AA">
        <w:t>Microsoft SQL Server Documentation. — URL: https://learn.microsoft.com/en-us/sql/sql-server (дата обращения: 20.06.2026).</w:t>
      </w:r>
    </w:p>
  </w:footnote>
  <w:footnote w:id="3">
    <w:p w14:paraId="5EEA54F6" w14:textId="1F2A310D" w:rsidR="00A73B50" w:rsidRDefault="00A73B50">
      <w:pPr>
        <w:pStyle w:val="af5"/>
      </w:pPr>
      <w:r>
        <w:rPr>
          <w:rStyle w:val="af7"/>
        </w:rPr>
        <w:footnoteRef/>
      </w:r>
      <w:r>
        <w:t xml:space="preserve"> </w:t>
      </w:r>
      <w:r w:rsidRPr="00A73B50">
        <w:t>Мартин, Р. Чистая архитектура. Искусство разработки программного обеспечения / Р. Мартин. — Санкт-</w:t>
      </w:r>
      <w:proofErr w:type="gramStart"/>
      <w:r w:rsidRPr="00A73B50">
        <w:t>Петербург :</w:t>
      </w:r>
      <w:proofErr w:type="gramEnd"/>
      <w:r w:rsidRPr="00A73B50">
        <w:t xml:space="preserve"> Питер, 2022. — 352 c.;</w:t>
      </w:r>
    </w:p>
  </w:footnote>
  <w:footnote w:id="4">
    <w:p w14:paraId="7C11AF2F" w14:textId="549D4746" w:rsidR="004872ED" w:rsidRDefault="004872ED">
      <w:pPr>
        <w:pStyle w:val="af5"/>
      </w:pPr>
      <w:r>
        <w:rPr>
          <w:rStyle w:val="af7"/>
        </w:rPr>
        <w:footnoteRef/>
      </w:r>
      <w:r>
        <w:t xml:space="preserve"> </w:t>
      </w:r>
      <w:r w:rsidRPr="004872ED">
        <w:t>Шварц, Б. SQL. Сборник рецептов / Б. Шварц. — Санкт-</w:t>
      </w:r>
      <w:proofErr w:type="gramStart"/>
      <w:r w:rsidRPr="004872ED">
        <w:t>Петербург :</w:t>
      </w:r>
      <w:proofErr w:type="gramEnd"/>
      <w:r w:rsidRPr="004872ED">
        <w:t xml:space="preserve"> Питер, 2023. — 416 c.;</w:t>
      </w:r>
    </w:p>
  </w:footnote>
  <w:footnote w:id="5">
    <w:p w14:paraId="020CD834" w14:textId="17F82AF2" w:rsidR="00A346B2" w:rsidRDefault="00A346B2">
      <w:pPr>
        <w:pStyle w:val="af5"/>
      </w:pPr>
      <w:r>
        <w:rPr>
          <w:rStyle w:val="af7"/>
        </w:rPr>
        <w:footnoteRef/>
      </w:r>
      <w:r>
        <w:t xml:space="preserve"> </w:t>
      </w:r>
      <w:r w:rsidRPr="00A346B2">
        <w:t>Мартин, Р. Чистая архитектура. Искусство разработки программного обеспечения / Р. Мартин. — Санкт-</w:t>
      </w:r>
      <w:proofErr w:type="gramStart"/>
      <w:r w:rsidRPr="00A346B2">
        <w:t>Петербург :</w:t>
      </w:r>
      <w:proofErr w:type="gramEnd"/>
      <w:r w:rsidRPr="00A346B2">
        <w:t xml:space="preserve"> Питер, 2022. — 352 c.;</w:t>
      </w:r>
    </w:p>
  </w:footnote>
  <w:footnote w:id="6">
    <w:p w14:paraId="7B7CC756" w14:textId="59278BFA" w:rsidR="00D57F6A" w:rsidRPr="00D57F6A" w:rsidRDefault="00D57F6A">
      <w:pPr>
        <w:pStyle w:val="af5"/>
        <w:rPr>
          <w:lang w:val="en-US"/>
        </w:rPr>
      </w:pPr>
      <w:r>
        <w:rPr>
          <w:rStyle w:val="af7"/>
        </w:rPr>
        <w:footnoteRef/>
      </w:r>
      <w:r w:rsidRPr="00D57F6A">
        <w:rPr>
          <w:lang w:val="en-US"/>
        </w:rPr>
        <w:t xml:space="preserve"> </w:t>
      </w:r>
      <w:r w:rsidRPr="00D57F6A">
        <w:rPr>
          <w:lang w:val="en-US"/>
        </w:rPr>
        <w:t>FastAPI Documentation. — URL: https://fastapi.tiangolo.com (</w:t>
      </w:r>
      <w:r w:rsidRPr="00D57F6A">
        <w:t>дата</w:t>
      </w:r>
      <w:r w:rsidRPr="00D57F6A">
        <w:rPr>
          <w:lang w:val="en-US"/>
        </w:rPr>
        <w:t xml:space="preserve"> </w:t>
      </w:r>
      <w:r w:rsidRPr="00D57F6A">
        <w:t>обращения</w:t>
      </w:r>
      <w:r w:rsidRPr="00D57F6A">
        <w:rPr>
          <w:lang w:val="en-US"/>
        </w:rPr>
        <w:t>: 20.06.2026);</w:t>
      </w:r>
    </w:p>
  </w:footnote>
  <w:footnote w:id="7">
    <w:p w14:paraId="2CB76B57" w14:textId="507BE3CA" w:rsidR="006A3274" w:rsidRPr="006A3274" w:rsidRDefault="006A3274">
      <w:pPr>
        <w:pStyle w:val="af5"/>
        <w:rPr>
          <w:lang w:val="en-US"/>
        </w:rPr>
      </w:pPr>
      <w:r>
        <w:rPr>
          <w:rStyle w:val="af7"/>
        </w:rPr>
        <w:footnoteRef/>
      </w:r>
      <w:r w:rsidRPr="006A3274">
        <w:rPr>
          <w:lang w:val="en-US"/>
        </w:rPr>
        <w:t xml:space="preserve"> </w:t>
      </w:r>
      <w:r w:rsidRPr="006A3274">
        <w:rPr>
          <w:lang w:val="en-US"/>
        </w:rPr>
        <w:t>FastAPI Documentation. — URL: https://fastapi.tiangolo.com (</w:t>
      </w:r>
      <w:r w:rsidRPr="006A3274">
        <w:t>дата</w:t>
      </w:r>
      <w:r w:rsidRPr="006A3274">
        <w:rPr>
          <w:lang w:val="en-US"/>
        </w:rPr>
        <w:t xml:space="preserve"> </w:t>
      </w:r>
      <w:r w:rsidRPr="006A3274">
        <w:t>обращения</w:t>
      </w:r>
      <w:r w:rsidRPr="006A3274">
        <w:rPr>
          <w:lang w:val="en-US"/>
        </w:rPr>
        <w:t>: 20.06.2026);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E9567" w14:textId="77777777" w:rsidR="008D10F3" w:rsidRPr="00F816D4" w:rsidRDefault="008D10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16"/>
      </w:rPr>
    </w:pPr>
    <w:r w:rsidRPr="00F816D4">
      <w:rPr>
        <w:noProof/>
        <w:sz w:val="2"/>
      </w:rPr>
      <mc:AlternateContent>
        <mc:Choice Requires="wps">
          <w:drawing>
            <wp:anchor distT="0" distB="0" distL="114300" distR="114300" simplePos="0" relativeHeight="251666432" behindDoc="0" locked="1" layoutInCell="0" allowOverlap="1" wp14:anchorId="077FB747" wp14:editId="49A6DE08">
              <wp:simplePos x="0" y="0"/>
              <wp:positionH relativeFrom="page">
                <wp:posOffset>831215</wp:posOffset>
              </wp:positionH>
              <wp:positionV relativeFrom="page">
                <wp:posOffset>207645</wp:posOffset>
              </wp:positionV>
              <wp:extent cx="6532245" cy="10277475"/>
              <wp:effectExtent l="0" t="0" r="20955" b="28575"/>
              <wp:wrapNone/>
              <wp:docPr id="7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32245" cy="102774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C9B0C83" id="Rectangle 1" o:spid="_x0000_s1026" style="position:absolute;margin-left:65.45pt;margin-top:16.35pt;width:514.35pt;height:809.2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" o:allowincell="f" filled="f" strokeweight="2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0F793" w14:textId="77777777" w:rsidR="008D10F3" w:rsidRDefault="008D10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b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34AA" w14:textId="257883A7" w:rsidR="00EB6FC0" w:rsidRPr="00AE0317" w:rsidRDefault="00AE0317" w:rsidP="00AE0317">
    <w:pPr>
      <w:pStyle w:val="ac"/>
    </w:pPr>
    <w:r>
      <w:rPr>
        <w:noProof/>
      </w:rPr>
      <mc:AlternateContent>
        <mc:Choice Requires="wpg">
          <w:drawing>
            <wp:anchor distT="13335" distB="12065" distL="13335" distR="12065" simplePos="0" relativeHeight="251672576" behindDoc="0" locked="0" layoutInCell="0" allowOverlap="1" wp14:anchorId="1B5F66F3" wp14:editId="35FD447B">
              <wp:simplePos x="0" y="0"/>
              <wp:positionH relativeFrom="page">
                <wp:posOffset>711835</wp:posOffset>
              </wp:positionH>
              <wp:positionV relativeFrom="page">
                <wp:posOffset>263525</wp:posOffset>
              </wp:positionV>
              <wp:extent cx="6586855" cy="10132695"/>
              <wp:effectExtent l="13335" t="13335" r="12065" b="12065"/>
              <wp:wrapNone/>
              <wp:docPr id="2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920" cy="10132560"/>
                        <a:chOff x="0" y="0"/>
                        <a:chExt cx="6586920" cy="10132560"/>
                      </a:xfrm>
                    </wpg:grpSpPr>
                    <wps:wsp>
                      <wps:cNvPr id="3" name="Прямоугольник 3"/>
                      <wps:cNvSpPr/>
                      <wps:spPr>
                        <a:xfrm>
                          <a:off x="0" y="0"/>
                          <a:ext cx="6586920" cy="101325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326880" y="8706960"/>
                          <a:ext cx="720" cy="5259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" name="Прямая соединительная линия 5"/>
                      <wps:cNvCnPr/>
                      <wps:spPr>
                        <a:xfrm>
                          <a:off x="3240" y="8701920"/>
                          <a:ext cx="657792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" name="Прямая соединительная линия 6"/>
                      <wps:cNvCnPr/>
                      <wps:spPr>
                        <a:xfrm>
                          <a:off x="720000" y="8711640"/>
                          <a:ext cx="720" cy="14173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" name="Прямая соединительная линия 7"/>
                      <wps:cNvCnPr/>
                      <wps:spPr>
                        <a:xfrm>
                          <a:off x="1620360" y="8711640"/>
                          <a:ext cx="720" cy="14173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" name="Прямая соединительная линия 8"/>
                      <wps:cNvCnPr/>
                      <wps:spPr>
                        <a:xfrm>
                          <a:off x="2159640" y="8711640"/>
                          <a:ext cx="1440" cy="14173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" name="Прямая соединительная линия 9"/>
                      <wps:cNvCnPr/>
                      <wps:spPr>
                        <a:xfrm>
                          <a:off x="2519640" y="8706960"/>
                          <a:ext cx="720" cy="1416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" name="Прямая соединительная линия 10"/>
                      <wps:cNvCnPr/>
                      <wps:spPr>
                        <a:xfrm>
                          <a:off x="5220360" y="9241920"/>
                          <a:ext cx="1800" cy="351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" name="Прямая соединительная линия 11"/>
                      <wps:cNvCnPr/>
                      <wps:spPr>
                        <a:xfrm>
                          <a:off x="3240" y="977652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" name="Прямая соединительная линия 12"/>
                      <wps:cNvCnPr/>
                      <wps:spPr>
                        <a:xfrm>
                          <a:off x="3240" y="995472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" name="Прямоугольник 13"/>
                      <wps:cNvSpPr/>
                      <wps:spPr>
                        <a:xfrm>
                          <a:off x="17640" y="9076680"/>
                          <a:ext cx="2890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8687E26" w14:textId="77777777" w:rsidR="00AE0317" w:rsidRDefault="00AE0317" w:rsidP="00AE031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" name="Прямоугольник 14"/>
                      <wps:cNvSpPr/>
                      <wps:spPr>
                        <a:xfrm>
                          <a:off x="345960" y="9076680"/>
                          <a:ext cx="3607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BC38EB" w14:textId="77777777" w:rsidR="00AE0317" w:rsidRDefault="00AE0317" w:rsidP="00AE031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" name="Прямоугольник 15"/>
                      <wps:cNvSpPr/>
                      <wps:spPr>
                        <a:xfrm>
                          <a:off x="746640" y="9076680"/>
                          <a:ext cx="8460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EE0634B" w14:textId="77777777" w:rsidR="00AE0317" w:rsidRDefault="00AE0317" w:rsidP="00AE031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" name="Прямоугольник 16"/>
                      <wps:cNvSpPr/>
                      <wps:spPr>
                        <a:xfrm>
                          <a:off x="1641600" y="9076680"/>
                          <a:ext cx="5036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4DF881" w14:textId="77777777" w:rsidR="00AE0317" w:rsidRDefault="00AE0317" w:rsidP="00AE031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" name="Прямоугольник 17"/>
                      <wps:cNvSpPr/>
                      <wps:spPr>
                        <a:xfrm>
                          <a:off x="2175480" y="9076680"/>
                          <a:ext cx="3276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4358E9" w14:textId="77777777" w:rsidR="00AE0317" w:rsidRDefault="00AE0317" w:rsidP="00AE031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" name="Прямоугольник 18"/>
                      <wps:cNvSpPr/>
                      <wps:spPr>
                        <a:xfrm>
                          <a:off x="5247720" y="9252000"/>
                          <a:ext cx="48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DB6B9A3" w14:textId="77777777" w:rsidR="00AE0317" w:rsidRDefault="00AE0317" w:rsidP="00AE031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" name="Прямоугольник 19"/>
                      <wps:cNvSpPr/>
                      <wps:spPr>
                        <a:xfrm>
                          <a:off x="5247720" y="9436680"/>
                          <a:ext cx="48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FC77A2" w14:textId="77777777" w:rsidR="00AE0317" w:rsidRDefault="00AE0317" w:rsidP="00AE031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" name="Прямоугольник 20"/>
                      <wps:cNvSpPr/>
                      <wps:spPr>
                        <a:xfrm>
                          <a:off x="2556360" y="8858160"/>
                          <a:ext cx="40035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865E63" w14:textId="1E81AD32" w:rsidR="00AE0317" w:rsidRDefault="00AE0317" w:rsidP="00AE0317">
                            <w:pPr>
                              <w:jc w:val="center"/>
                              <w:rPr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АТТ2. КП</w:t>
                            </w:r>
                            <w:r w:rsidR="006360F5"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  <w:r w:rsidR="00FD55BB">
                              <w:rPr>
                                <w:sz w:val="32"/>
                                <w:szCs w:val="32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26. 000 ПЗ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1" name="Прямая соединительная линия 21"/>
                      <wps:cNvCnPr/>
                      <wps:spPr>
                        <a:xfrm>
                          <a:off x="3240" y="923940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" name="Прямая соединительная линия 22"/>
                      <wps:cNvCnPr/>
                      <wps:spPr>
                        <a:xfrm>
                          <a:off x="7560" y="9060120"/>
                          <a:ext cx="251028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" name="Прямая соединительная линия 23"/>
                      <wps:cNvCnPr/>
                      <wps:spPr>
                        <a:xfrm>
                          <a:off x="3240" y="888120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" name="Прямая соединительная линия 24"/>
                      <wps:cNvCnPr/>
                      <wps:spPr>
                        <a:xfrm>
                          <a:off x="3240" y="959616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" name="Прямая соединительная линия 25"/>
                      <wps:cNvCnPr/>
                      <wps:spPr>
                        <a:xfrm>
                          <a:off x="3240" y="941652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26" name="Группа 26"/>
                      <wpg:cNvGrpSpPr/>
                      <wpg:grpSpPr>
                        <a:xfrm>
                          <a:off x="12600" y="9256320"/>
                          <a:ext cx="1580040" cy="154800"/>
                          <a:chOff x="0" y="0"/>
                          <a:chExt cx="0" cy="0"/>
                        </a:xfrm>
                      </wpg:grpSpPr>
                      <wps:wsp>
                        <wps:cNvPr id="27" name="Прямоугольник 27"/>
                        <wps:cNvSpPr/>
                        <wps:spPr>
                          <a:xfrm>
                            <a:off x="0" y="0"/>
                            <a:ext cx="6984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ADFE252" w14:textId="77777777" w:rsidR="00AE0317" w:rsidRDefault="00AE0317" w:rsidP="00AE031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8" name="Прямоугольник 28"/>
                        <wps:cNvSpPr/>
                        <wps:spPr>
                          <a:xfrm>
                            <a:off x="734040" y="0"/>
                            <a:ext cx="8460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9FA1BE8" w14:textId="269EB3BA" w:rsidR="00AE0317" w:rsidRPr="009474E4" w:rsidRDefault="00FD55BB" w:rsidP="00AE0317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Кот А.И</w:t>
                              </w:r>
                              <w:r w:rsidR="00333202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29" name="Группа 29"/>
                      <wpg:cNvGrpSpPr/>
                      <wpg:grpSpPr>
                        <a:xfrm>
                          <a:off x="12600" y="9432360"/>
                          <a:ext cx="2206800" cy="154800"/>
                          <a:chOff x="0" y="0"/>
                          <a:chExt cx="0" cy="0"/>
                        </a:xfrm>
                      </wpg:grpSpPr>
                      <wps:wsp>
                        <wps:cNvPr id="30" name="Прямоугольник 30"/>
                        <wps:cNvSpPr/>
                        <wps:spPr>
                          <a:xfrm>
                            <a:off x="0" y="0"/>
                            <a:ext cx="6984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B0D955B" w14:textId="77777777" w:rsidR="00AE0317" w:rsidRDefault="00AE0317" w:rsidP="00AE031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1" name="Прямоугольник 31"/>
                        <wps:cNvSpPr/>
                        <wps:spPr>
                          <a:xfrm>
                            <a:off x="723960" y="0"/>
                            <a:ext cx="1482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327AA7D" w14:textId="30C84575" w:rsidR="00AE0317" w:rsidRDefault="00333202" w:rsidP="00AE0317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Кошкин В.А.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2" name="Группа 32"/>
                      <wpg:cNvGrpSpPr/>
                      <wpg:grpSpPr>
                        <a:xfrm>
                          <a:off x="12600" y="9612000"/>
                          <a:ext cx="1693440" cy="154800"/>
                          <a:chOff x="0" y="0"/>
                          <a:chExt cx="0" cy="0"/>
                        </a:xfrm>
                      </wpg:grpSpPr>
                      <wps:wsp>
                        <wps:cNvPr id="33" name="Прямоугольник 33"/>
                        <wps:cNvSpPr/>
                        <wps:spPr>
                          <a:xfrm>
                            <a:off x="0" y="0"/>
                            <a:ext cx="6984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3C43C7F" w14:textId="77777777" w:rsidR="00AE0317" w:rsidRDefault="00AE0317" w:rsidP="00AE031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4" name="Прямоугольник 34"/>
                        <wps:cNvSpPr/>
                        <wps:spPr>
                          <a:xfrm>
                            <a:off x="713880" y="0"/>
                            <a:ext cx="9799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A51D217" w14:textId="77777777" w:rsidR="00AE0317" w:rsidRDefault="00AE0317" w:rsidP="00AE031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5" name="Группа 35"/>
                      <wpg:cNvGrpSpPr/>
                      <wpg:grpSpPr>
                        <a:xfrm>
                          <a:off x="12600" y="9787320"/>
                          <a:ext cx="1580040" cy="154800"/>
                          <a:chOff x="0" y="0"/>
                          <a:chExt cx="0" cy="0"/>
                        </a:xfrm>
                      </wpg:grpSpPr>
                      <wps:wsp>
                        <wps:cNvPr id="36" name="Прямоугольник 36"/>
                        <wps:cNvSpPr/>
                        <wps:spPr>
                          <a:xfrm>
                            <a:off x="0" y="0"/>
                            <a:ext cx="6984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FF5A33B" w14:textId="77777777" w:rsidR="00AE0317" w:rsidRDefault="00AE0317" w:rsidP="00AE0317">
                              <w:pPr>
                                <w:tabs>
                                  <w:tab w:val="left" w:pos="426"/>
                                </w:tabs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7" name="Прямоугольник 37"/>
                        <wps:cNvSpPr/>
                        <wps:spPr>
                          <a:xfrm>
                            <a:off x="734040" y="0"/>
                            <a:ext cx="8460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D83F755" w14:textId="77777777" w:rsidR="00AE0317" w:rsidRDefault="00AE0317" w:rsidP="00AE031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8" name="Группа 38"/>
                      <wpg:cNvGrpSpPr/>
                      <wpg:grpSpPr>
                        <a:xfrm>
                          <a:off x="12600" y="9962640"/>
                          <a:ext cx="1580040" cy="154800"/>
                          <a:chOff x="0" y="0"/>
                          <a:chExt cx="0" cy="0"/>
                        </a:xfrm>
                      </wpg:grpSpPr>
                      <wps:wsp>
                        <wps:cNvPr id="39" name="Прямоугольник 39"/>
                        <wps:cNvSpPr/>
                        <wps:spPr>
                          <a:xfrm>
                            <a:off x="0" y="0"/>
                            <a:ext cx="6984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AB45D1B" w14:textId="77777777" w:rsidR="00AE0317" w:rsidRDefault="00AE0317" w:rsidP="00AE031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0" name="Прямоугольник 40"/>
                        <wps:cNvSpPr/>
                        <wps:spPr>
                          <a:xfrm>
                            <a:off x="734040" y="0"/>
                            <a:ext cx="8460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464BDDB" w14:textId="77777777" w:rsidR="00AE0317" w:rsidRDefault="00AE0317" w:rsidP="00AE031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41" name="Прямая соединительная линия 41"/>
                      <wps:cNvCnPr/>
                      <wps:spPr>
                        <a:xfrm>
                          <a:off x="4680000" y="9241920"/>
                          <a:ext cx="1440" cy="8820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65360" y="9280440"/>
                          <a:ext cx="2070720" cy="81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D46DB9" w14:textId="77777777" w:rsidR="00AE0317" w:rsidRDefault="00AE0317" w:rsidP="00AE0317">
                            <w:pPr>
                              <w:pStyle w:val="aff1"/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</w:p>
                          <w:p w14:paraId="6B823303" w14:textId="77777777" w:rsidR="00AE0317" w:rsidRDefault="00AE0317" w:rsidP="00AE0317">
                            <w:pPr>
                              <w:pStyle w:val="aff1"/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  <w:sz w:val="32"/>
                                <w:szCs w:val="32"/>
                              </w:rPr>
                              <w:t>Курсовой проект</w:t>
                            </w:r>
                          </w:p>
                          <w:p w14:paraId="7CEBEE00" w14:textId="77777777" w:rsidR="00AE0317" w:rsidRDefault="00AE0317" w:rsidP="00AE0317">
                            <w:pPr>
                              <w:pStyle w:val="aff1"/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3" name="Прямая соединительная линия 43"/>
                      <wps:cNvCnPr/>
                      <wps:spPr>
                        <a:xfrm>
                          <a:off x="4684320" y="9418320"/>
                          <a:ext cx="19004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4" name="Прямая соединительная линия 44"/>
                      <wps:cNvCnPr/>
                      <wps:spPr>
                        <a:xfrm>
                          <a:off x="4683600" y="9596880"/>
                          <a:ext cx="190116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5" name="Прямая соединительная линия 45"/>
                      <wps:cNvCnPr/>
                      <wps:spPr>
                        <a:xfrm>
                          <a:off x="5760720" y="9241920"/>
                          <a:ext cx="1440" cy="351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6" name="Прямоугольник 46"/>
                      <wps:cNvSpPr/>
                      <wps:spPr>
                        <a:xfrm>
                          <a:off x="4709160" y="9252000"/>
                          <a:ext cx="48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167635" w14:textId="77777777" w:rsidR="00AE0317" w:rsidRDefault="00AE0317" w:rsidP="00AE031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Лит.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7" name="Прямоугольник 47"/>
                      <wps:cNvSpPr/>
                      <wps:spPr>
                        <a:xfrm>
                          <a:off x="5790600" y="9252000"/>
                          <a:ext cx="7646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2C17AA3" w14:textId="77777777" w:rsidR="00AE0317" w:rsidRDefault="00AE0317" w:rsidP="00AE031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8" name="Прямоугольник 48"/>
                      <wps:cNvSpPr/>
                      <wps:spPr>
                        <a:xfrm>
                          <a:off x="5794920" y="9431640"/>
                          <a:ext cx="7646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38A9F93" w14:textId="38D47855" w:rsidR="00AE0317" w:rsidRPr="00EC716D" w:rsidRDefault="00CF492A" w:rsidP="00AE031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19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9" name="Прямая соединительная линия 49"/>
                      <wps:cNvCnPr/>
                      <wps:spPr>
                        <a:xfrm>
                          <a:off x="4860360" y="9422280"/>
                          <a:ext cx="1440" cy="1713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" name="Прямая соединительная линия 50"/>
                      <wps:cNvCnPr/>
                      <wps:spPr>
                        <a:xfrm>
                          <a:off x="5040720" y="9422640"/>
                          <a:ext cx="720" cy="1706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1" name="Прямоугольник 51"/>
                      <wps:cNvSpPr/>
                      <wps:spPr>
                        <a:xfrm>
                          <a:off x="4709160" y="9739800"/>
                          <a:ext cx="1846080" cy="22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18AB83" w14:textId="79D491D6" w:rsidR="00AE0317" w:rsidRDefault="00AE0317" w:rsidP="00AE0317">
                            <w:pPr>
                              <w:jc w:val="center"/>
                            </w:pPr>
                            <w:r>
                              <w:t xml:space="preserve">Группа </w:t>
                            </w:r>
                            <w:r w:rsidR="00C414DC">
                              <w:t>К</w:t>
                            </w:r>
                            <w:r>
                              <w:t>И-31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5F66F3" id="Группа 2" o:spid="_x0000_s1026" style="position:absolute;left:0;text-align:left;margin-left:56.05pt;margin-top:20.75pt;width:518.65pt;height:797.85pt;z-index:251672576;mso-wrap-distance-left:1.05pt;mso-wrap-distance-top:1.05pt;mso-wrap-distance-right:.95pt;mso-wrap-distance-bottom:.95pt;mso-position-horizontal-relative:page;mso-position-vertical-relative:page" coordsize="65869,10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" o:allowincell="f">
              <v:rect id="Прямоугольник 3" o:spid="_x0000_s1027" style="position:absolute;width:65869;height:10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Прямая соединительная линия 4" o:spid="_x0000_s1028" style="position:absolute;visibility:visible;mso-wrap-style:square" from="3268,87069" to="3276,92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Прямая соединительная линия 5" o:spid="_x0000_s1029" style="position:absolute;visibility:visible;mso-wrap-style:square" from="32,87019" to="65811,87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Прямая соединительная линия 6" o:spid="_x0000_s1030" style="position:absolute;visibility:visible;mso-wrap-style:square" from="7200,87116" to="7207,101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Прямая соединительная линия 7" o:spid="_x0000_s1031" style="position:absolute;visibility:visible;mso-wrap-style:square" from="16203,87116" to="16210,101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32" style="position:absolute;visibility:visible;mso-wrap-style:square" from="21596,87116" to="21610,101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9" o:spid="_x0000_s1033" style="position:absolute;visibility:visible;mso-wrap-style:square" from="25196,87069" to="25203,101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Прямая соединительная линия 10" o:spid="_x0000_s1034" style="position:absolute;visibility:visible;mso-wrap-style:square" from="52203,92419" to="52221,95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Прямая соединительная линия 11" o:spid="_x0000_s1035" style="position:absolute;visibility:visible;mso-wrap-style:square" from="32,97765" to="25138,9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Прямая соединительная линия 12" o:spid="_x0000_s1036" style="position:absolute;visibility:visible;mso-wrap-style:square" from="32,99547" to="25138,99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Прямоугольник 13" o:spid="_x0000_s1037" style="position:absolute;left:176;top:90766;width:289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" filled="f" stroked="f" strokeweight="0">
                <v:textbox inset=".35mm,.35mm,.35mm,.35mm">
                  <w:txbxContent>
                    <w:p w14:paraId="28687E26" w14:textId="77777777" w:rsidR="00AE0317" w:rsidRDefault="00AE0317" w:rsidP="00AE031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Прямоугольник 14" o:spid="_x0000_s1038" style="position:absolute;left:3459;top:90766;width:360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" filled="f" stroked="f" strokeweight="0">
                <v:textbox inset=".35mm,.35mm,.35mm,.35mm">
                  <w:txbxContent>
                    <w:p w14:paraId="4BBC38EB" w14:textId="77777777" w:rsidR="00AE0317" w:rsidRDefault="00AE0317" w:rsidP="00AE031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15" o:spid="_x0000_s1039" style="position:absolute;left:7466;top:90766;width:846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" filled="f" stroked="f" strokeweight="0">
                <v:textbox inset=".35mm,.35mm,.35mm,.35mm">
                  <w:txbxContent>
                    <w:p w14:paraId="0EE0634B" w14:textId="77777777" w:rsidR="00AE0317" w:rsidRDefault="00AE0317" w:rsidP="00AE031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16" o:spid="_x0000_s1040" style="position:absolute;left:16416;top:90766;width:503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" filled="f" stroked="f" strokeweight="0">
                <v:textbox inset=".35mm,.35mm,.35mm,.35mm">
                  <w:txbxContent>
                    <w:p w14:paraId="514DF881" w14:textId="77777777" w:rsidR="00AE0317" w:rsidRDefault="00AE0317" w:rsidP="00AE031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Подп.</w:t>
                      </w:r>
                    </w:p>
                  </w:txbxContent>
                </v:textbox>
              </v:rect>
              <v:rect id="Прямоугольник 17" o:spid="_x0000_s1041" style="position:absolute;left:21754;top:90766;width:327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soIwQAAANs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s/h/ks6QK7/AQAA//8DAFBLAQItABQABgAIAAAAIQDb4fbL7gAAAIUBAAATAAAAAAAAAAAAAAAA&#10;AAAAAABbQ29udGVudF9UeXBlc10ueG1sUEsBAi0AFAAGAAgAAAAhAFr0LFu/AAAAFQEAAAsAAAAA&#10;AAAAAAAAAAAAHwEAAF9yZWxzLy5yZWxzUEsBAi0AFAAGAAgAAAAhAK3qygjBAAAA2wAAAA8AAAAA&#10;AAAAAAAAAAAABwIAAGRycy9kb3ducmV2LnhtbFBLBQYAAAAAAwADALcAAAD1AgAAAAA=&#10;" filled="f" stroked="f" strokeweight="0">
                <v:textbox inset=".35mm,.35mm,.35mm,.35mm">
                  <w:txbxContent>
                    <w:p w14:paraId="374358E9" w14:textId="77777777" w:rsidR="00AE0317" w:rsidRDefault="00AE0317" w:rsidP="00AE031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Прямоугольник 18" o:spid="_x0000_s1042" style="position:absolute;left:52477;top:92520;width:483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56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gCK7/IAHr1CwAA//8DAFBLAQItABQABgAIAAAAIQDb4fbL7gAAAIUBAAATAAAAAAAAAAAA&#10;AAAAAAAAAABbQ29udGVudF9UeXBlc10ueG1sUEsBAi0AFAAGAAgAAAAhAFr0LFu/AAAAFQEAAAsA&#10;AAAAAAAAAAAAAAAAHwEAAF9yZWxzLy5yZWxzUEsBAi0AFAAGAAgAAAAhANx1XnrEAAAA2wAAAA8A&#10;AAAAAAAAAAAAAAAABwIAAGRycy9kb3ducmV2LnhtbFBLBQYAAAAAAwADALcAAAD4AgAAAAA=&#10;" filled="f" stroked="f" strokeweight="0">
                <v:textbox inset=".35mm,.35mm,.35mm,.35mm">
                  <w:txbxContent>
                    <w:p w14:paraId="2DB6B9A3" w14:textId="77777777" w:rsidR="00AE0317" w:rsidRDefault="00AE0317" w:rsidP="00AE031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19" o:spid="_x0000_s1043" style="position:absolute;left:52477;top:94366;width:483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vhwQAAANs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k/h8Us6QM7vAAAA//8DAFBLAQItABQABgAIAAAAIQDb4fbL7gAAAIUBAAATAAAAAAAAAAAAAAAA&#10;AAAAAABbQ29udGVudF9UeXBlc10ueG1sUEsBAi0AFAAGAAgAAAAhAFr0LFu/AAAAFQEAAAsAAAAA&#10;AAAAAAAAAAAAHwEAAF9yZWxzLy5yZWxzUEsBAi0AFAAGAAgAAAAhALM5++HBAAAA2wAAAA8AAAAA&#10;AAAAAAAAAAAABwIAAGRycy9kb3ducmV2LnhtbFBLBQYAAAAAAwADALcAAAD1AgAAAAA=&#10;" filled="f" stroked="f" strokeweight="0">
                <v:textbox inset=".35mm,.35mm,.35mm,.35mm">
                  <w:txbxContent>
                    <w:p w14:paraId="55FC77A2" w14:textId="77777777" w:rsidR="00AE0317" w:rsidRDefault="00AE0317" w:rsidP="00AE031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rect>
              <v:rect id="Прямоугольник 20" o:spid="_x0000_s1044" style="position:absolute;left:25563;top:88581;width:40036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5jB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K1PX9IPkNtfAAAA//8DAFBLAQItABQABgAIAAAAIQDb4fbL7gAAAIUBAAATAAAAAAAAAAAAAAAA&#10;AAAAAABbQ29udGVudF9UeXBlc10ueG1sUEsBAi0AFAAGAAgAAAAhAFr0LFu/AAAAFQEAAAsAAAAA&#10;AAAAAAAAAAAAHwEAAF9yZWxzLy5yZWxzUEsBAi0AFAAGAAgAAAAhAOxvmMHBAAAA2wAAAA8AAAAA&#10;AAAAAAAAAAAABwIAAGRycy9kb3ducmV2LnhtbFBLBQYAAAAAAwADALcAAAD1AgAAAAA=&#10;" filled="f" stroked="f" strokeweight="0">
                <v:textbox inset=".35mm,.35mm,.35mm,.35mm">
                  <w:txbxContent>
                    <w:p w14:paraId="51865E63" w14:textId="1E81AD32" w:rsidR="00AE0317" w:rsidRDefault="00AE0317" w:rsidP="00AE0317">
                      <w:pPr>
                        <w:jc w:val="center"/>
                        <w:rPr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АТТ2. КП</w:t>
                      </w:r>
                      <w:r w:rsidR="006360F5">
                        <w:rPr>
                          <w:sz w:val="32"/>
                          <w:szCs w:val="32"/>
                        </w:rPr>
                        <w:t>0</w:t>
                      </w:r>
                      <w:r w:rsidR="00FD55BB">
                        <w:rPr>
                          <w:sz w:val="32"/>
                          <w:szCs w:val="32"/>
                          <w:lang w:val="en-US"/>
                        </w:rPr>
                        <w:t>9</w:t>
                      </w:r>
                      <w:r>
                        <w:rPr>
                          <w:sz w:val="32"/>
                          <w:szCs w:val="32"/>
                        </w:rPr>
                        <w:t>26. 000 ПЗ</w:t>
                      </w:r>
                    </w:p>
                  </w:txbxContent>
                </v:textbox>
              </v:rect>
              <v:line id="Прямая соединительная линия 21" o:spid="_x0000_s1045" style="position:absolute;visibility:visible;mso-wrap-style:square" from="32,92394" to="65811,92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Прямая соединительная линия 22" o:spid="_x0000_s1046" style="position:absolute;visibility:visible;mso-wrap-style:square" from="75,90601" to="25178,90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Прямая соединительная линия 23" o:spid="_x0000_s1047" style="position:absolute;visibility:visible;mso-wrap-style:square" from="32,88812" to="25138,88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Прямая соединительная линия 24" o:spid="_x0000_s1048" style="position:absolute;visibility:visible;mso-wrap-style:square" from="32,95961" to="25138,95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Прямая соединительная линия 25" o:spid="_x0000_s1049" style="position:absolute;visibility:visible;mso-wrap-style:square" from="32,94165" to="25138,94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Группа 26" o:spid="_x0000_s1050" style="position:absolute;left:126;top:92563;width:15800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Прямоугольник 27" o:spid="_x0000_s1051" style="position:absolute;width:6984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" filled="f" stroked="f" strokeweight="0">
                  <v:textbox inset=".35mm,.35mm,.35mm,.35mm">
                    <w:txbxContent>
                      <w:p w14:paraId="2ADFE252" w14:textId="77777777" w:rsidR="00AE0317" w:rsidRDefault="00AE0317" w:rsidP="00AE0317">
                        <w:pPr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Разраб.</w:t>
                        </w:r>
                      </w:p>
                    </w:txbxContent>
                  </v:textbox>
                </v:rect>
                <v:rect id="Прямоугольник 28" o:spid="_x0000_s1052" style="position:absolute;left:734040;width:8460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TH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I1NX9IPkNtfAAAA//8DAFBLAQItABQABgAIAAAAIQDb4fbL7gAAAIUBAAATAAAAAAAAAAAAAAAA&#10;AAAAAABbQ29udGVudF9UeXBlc10ueG1sUEsBAi0AFAAGAAgAAAAhAFr0LFu/AAAAFQEAAAsAAAAA&#10;AAAAAAAAAAAAHwEAAF9yZWxzLy5yZWxzUEsBAi0AFAAGAAgAAAAhABIZlMfBAAAA2wAAAA8AAAAA&#10;AAAAAAAAAAAABwIAAGRycy9kb3ducmV2LnhtbFBLBQYAAAAAAwADALcAAAD1AgAAAAA=&#10;" filled="f" stroked="f" strokeweight="0">
                  <v:textbox inset=".35mm,.35mm,.35mm,.35mm">
                    <w:txbxContent>
                      <w:p w14:paraId="69FA1BE8" w14:textId="269EB3BA" w:rsidR="00AE0317" w:rsidRPr="009474E4" w:rsidRDefault="00FD55BB" w:rsidP="00AE0317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>Кот А.И</w:t>
                        </w:r>
                        <w:r w:rsidR="00333202">
                          <w:rPr>
                            <w:color w:val="000000" w:themeColor="text1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Группа 29" o:spid="_x0000_s1053" style="position:absolute;left:126;top:94323;width:2206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Прямоугольник 30" o:spid="_x0000_s1054" style="position:absolute;width:6984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g4c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Gm2DhzBAAAA2wAAAA8AAAAA&#10;AAAAAAAAAAAABwIAAGRycy9kb3ducmV2LnhtbFBLBQYAAAAAAwADALcAAAD1AgAAAAA=&#10;" filled="f" stroked="f" strokeweight="0">
                  <v:textbox inset=".35mm,.35mm,.35mm,.35mm">
                    <w:txbxContent>
                      <w:p w14:paraId="3B0D955B" w14:textId="77777777" w:rsidR="00AE0317" w:rsidRDefault="00AE0317" w:rsidP="00AE0317">
                        <w:pPr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Пров.</w:t>
                        </w:r>
                      </w:p>
                    </w:txbxContent>
                  </v:textbox>
                </v:rect>
                <v:rect id="Прямоугольник 31" o:spid="_x0000_s1055" style="position:absolute;left:723960;width:1482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quHxAAAANsAAAAPAAAAZHJzL2Rvd25yZXYueG1sRI9Ra8Iw&#10;FIXfB/6HcAXfZlJl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Ab6q4fEAAAA2wAAAA8A&#10;AAAAAAAAAAAAAAAABwIAAGRycy9kb3ducmV2LnhtbFBLBQYAAAAAAwADALcAAAD4AgAAAAA=&#10;" filled="f" stroked="f" strokeweight="0">
                  <v:textbox inset=".35mm,.35mm,.35mm,.35mm">
                    <w:txbxContent>
                      <w:p w14:paraId="1327AA7D" w14:textId="30C84575" w:rsidR="00AE0317" w:rsidRDefault="00333202" w:rsidP="00AE0317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>Кошкин В.А.</w:t>
                        </w:r>
                      </w:p>
                    </w:txbxContent>
                  </v:textbox>
                </v:rect>
              </v:group>
              <v:group id="Группа 32" o:spid="_x0000_s1056" style="position:absolute;left:126;top:96120;width:16934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Прямоугольник 33" o:spid="_x0000_s1057" style="position:absolute;width:6984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BrwwAAANsAAAAPAAAAZHJzL2Rvd25yZXYueG1sRI/dagIx&#10;FITvC32HcAre1UTF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mWSQa8MAAADbAAAADwAA&#10;AAAAAAAAAAAAAAAHAgAAZHJzL2Rvd25yZXYueG1sUEsFBgAAAAADAAMAtwAAAPcCAAAAAA==&#10;" filled="f" stroked="f" strokeweight="0">
                  <v:textbox inset=".35mm,.35mm,.35mm,.35mm">
                    <w:txbxContent>
                      <w:p w14:paraId="73C43C7F" w14:textId="77777777" w:rsidR="00AE0317" w:rsidRDefault="00AE0317" w:rsidP="00AE0317">
                        <w:pPr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4" o:spid="_x0000_s1058" style="position:absolute;left:713880;width:97992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gf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1zH8fUk/QC5/AQAA//8DAFBLAQItABQABgAIAAAAIQDb4fbL7gAAAIUBAAATAAAAAAAAAAAA&#10;AAAAAAAAAABbQ29udGVudF9UeXBlc10ueG1sUEsBAi0AFAAGAAgAAAAhAFr0LFu/AAAAFQEAAAsA&#10;AAAAAAAAAAAAAAAAHwEAAF9yZWxzLy5yZWxzUEsBAi0AFAAGAAgAAAAhABaNCB/EAAAA2wAAAA8A&#10;AAAAAAAAAAAAAAAABwIAAGRycy9kb3ducmV2LnhtbFBLBQYAAAAAAwADALcAAAD4AgAAAAA=&#10;" filled="f" stroked="f" strokeweight="0">
                  <v:textbox inset=".35mm,.35mm,.35mm,.35mm">
                    <w:txbxContent>
                      <w:p w14:paraId="4A51D217" w14:textId="77777777" w:rsidR="00AE0317" w:rsidRDefault="00AE0317" w:rsidP="00AE0317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Группа 35" o:spid="_x0000_s1059" style="position:absolute;left:126;top:97873;width:15800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Прямоугольник 36" o:spid="_x0000_s1060" style="position:absolute;width:6984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Pz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IkTM/PEAAAA2wAAAA8A&#10;AAAAAAAAAAAAAAAABwIAAGRycy9kb3ducmV2LnhtbFBLBQYAAAAAAwADALcAAAD4AgAAAAA=&#10;" filled="f" stroked="f" strokeweight="0">
                  <v:textbox inset=".35mm,.35mm,.35mm,.35mm">
                    <w:txbxContent>
                      <w:p w14:paraId="3FF5A33B" w14:textId="77777777" w:rsidR="00AE0317" w:rsidRDefault="00AE0317" w:rsidP="00AE0317">
                        <w:pPr>
                          <w:tabs>
                            <w:tab w:val="left" w:pos="426"/>
                          </w:tabs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Прямоугольник 37" o:spid="_x0000_s1061" style="position:absolute;left:734040;width:8460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      <v:textbox inset=".35mm,.35mm,.35mm,.35mm">
                    <w:txbxContent>
                      <w:p w14:paraId="4D83F755" w14:textId="77777777" w:rsidR="00AE0317" w:rsidRDefault="00AE0317" w:rsidP="00AE031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Группа 38" o:spid="_x0000_s1062" style="position:absolute;left:126;top:99626;width:15800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Прямоугольник 39" o:spid="_x0000_s1063" style="position:absolute;width:6984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" filled="f" stroked="f" strokeweight="0">
                  <v:textbox inset=".35mm,.35mm,.35mm,.35mm">
                    <w:txbxContent>
                      <w:p w14:paraId="5AB45D1B" w14:textId="77777777" w:rsidR="00AE0317" w:rsidRDefault="00AE0317" w:rsidP="00AE0317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Прямоугольник 40" o:spid="_x0000_s1064" style="position:absolute;left:734040;width:8460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H1hwQAAANsAAAAPAAAAZHJzL2Rvd25yZXYueG1sRE/dasIw&#10;FL4f+A7hCLubSc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DGwfWHBAAAA2wAAAA8AAAAA&#10;AAAAAAAAAAAABwIAAGRycy9kb3ducmV2LnhtbFBLBQYAAAAAAwADALcAAAD1AgAAAAA=&#10;" filled="f" stroked="f" strokeweight="0">
                  <v:textbox inset=".35mm,.35mm,.35mm,.35mm">
                    <w:txbxContent>
                      <w:p w14:paraId="5464BDDB" w14:textId="77777777" w:rsidR="00AE0317" w:rsidRDefault="00AE0317" w:rsidP="00AE031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41" o:spid="_x0000_s1065" style="position:absolute;visibility:visible;mso-wrap-style:square" from="46800,92419" to="46814,101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Прямоугольник 42" o:spid="_x0000_s1066" style="position:absolute;left:25653;top:92804;width:20707;height:8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kaNxAAAANsAAAAPAAAAZHJzL2Rvd25yZXYueG1sRI/dagIx&#10;FITvC32HcAq9q4mi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K4uRo3EAAAA2wAAAA8A&#10;AAAAAAAAAAAAAAAABwIAAGRycy9kb3ducmV2LnhtbFBLBQYAAAAAAwADALcAAAD4AgAAAAA=&#10;" filled="f" stroked="f" strokeweight="0">
                <v:textbox inset=".35mm,.35mm,.35mm,.35mm">
                  <w:txbxContent>
                    <w:p w14:paraId="37D46DB9" w14:textId="77777777" w:rsidR="00AE0317" w:rsidRDefault="00AE0317" w:rsidP="00AE0317">
                      <w:pPr>
                        <w:pStyle w:val="aff1"/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iCs/>
                          <w:sz w:val="12"/>
                          <w:szCs w:val="12"/>
                        </w:rPr>
                      </w:pPr>
                    </w:p>
                    <w:p w14:paraId="6B823303" w14:textId="77777777" w:rsidR="00AE0317" w:rsidRDefault="00AE0317" w:rsidP="00AE0317">
                      <w:pPr>
                        <w:pStyle w:val="aff1"/>
                        <w:spacing w:line="240" w:lineRule="auto"/>
                        <w:jc w:val="center"/>
                        <w:rPr>
                          <w:rFonts w:ascii="Times New Roman" w:hAnsi="Times New Roman"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iCs/>
                          <w:sz w:val="32"/>
                          <w:szCs w:val="32"/>
                        </w:rPr>
                        <w:t>Курсовой проект</w:t>
                      </w:r>
                    </w:p>
                    <w:p w14:paraId="7CEBEE00" w14:textId="77777777" w:rsidR="00AE0317" w:rsidRDefault="00AE0317" w:rsidP="00AE0317">
                      <w:pPr>
                        <w:pStyle w:val="aff1"/>
                        <w:spacing w:line="240" w:lineRule="auto"/>
                        <w:jc w:val="center"/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Cs/>
                          <w:sz w:val="28"/>
                          <w:szCs w:val="28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Прямая соединительная линия 43" o:spid="_x0000_s1067" style="position:absolute;visibility:visible;mso-wrap-style:square" from="46843,94183" to="65847,94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Прямая соединительная линия 44" o:spid="_x0000_s1068" style="position:absolute;visibility:visible;mso-wrap-style:square" from="46836,95968" to="65847,95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Прямая соединительная линия 45" o:spid="_x0000_s1069" style="position:absolute;visibility:visible;mso-wrap-style:square" from="57607,92419" to="57621,95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Прямоугольник 46" o:spid="_x0000_s1070" style="position:absolute;left:47091;top:92520;width:483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COxAAAANsAAAAPAAAAZHJzL2Rvd25yZXYueG1sRI9Ra8Iw&#10;FIXfB/sP4Q72NhNl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NEVQI7EAAAA2wAAAA8A&#10;AAAAAAAAAAAAAAAABwIAAGRycy9kb3ducmV2LnhtbFBLBQYAAAAAAwADALcAAAD4AgAAAAA=&#10;" filled="f" stroked="f" strokeweight="0">
                <v:textbox inset=".35mm,.35mm,.35mm,.35mm">
                  <w:txbxContent>
                    <w:p w14:paraId="02167635" w14:textId="77777777" w:rsidR="00AE0317" w:rsidRDefault="00AE0317" w:rsidP="00AE031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Лит.</w:t>
                      </w:r>
                    </w:p>
                  </w:txbxContent>
                </v:textbox>
              </v:rect>
              <v:rect id="Прямоугольник 47" o:spid="_x0000_s1071" style="position:absolute;left:57906;top:92520;width:764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eUVxAAAANsAAAAPAAAAZHJzL2Rvd25yZXYueG1sRI9Ra8Iw&#10;FIXfBf9DuMLeNFE2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L5Z5RXEAAAA2wAAAA8A&#10;AAAAAAAAAAAAAAAABwIAAGRycy9kb3ducmV2LnhtbFBLBQYAAAAAAwADALcAAAD4AgAAAAA=&#10;" filled="f" stroked="f" strokeweight="0">
                <v:textbox inset=".35mm,.35mm,.35mm,.35mm">
                  <w:txbxContent>
                    <w:p w14:paraId="32C17AA3" w14:textId="77777777" w:rsidR="00AE0317" w:rsidRDefault="00AE0317" w:rsidP="00AE031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48" o:spid="_x0000_s1072" style="position:absolute;left:57949;top:94316;width:764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nFnwQAAANsAAAAPAAAAZHJzL2Rvd25yZXYueG1sRE/dasIw&#10;FL4f+A7hCLubSc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M/GcWfBAAAA2wAAAA8AAAAA&#10;AAAAAAAAAAAABwIAAGRycy9kb3ducmV2LnhtbFBLBQYAAAAAAwADALcAAAD1AgAAAAA=&#10;" filled="f" stroked="f" strokeweight="0">
                <v:textbox inset=".35mm,.35mm,.35mm,.35mm">
                  <w:txbxContent>
                    <w:p w14:paraId="438A9F93" w14:textId="38D47855" w:rsidR="00AE0317" w:rsidRPr="00EC716D" w:rsidRDefault="00CF492A" w:rsidP="00AE031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19</w:t>
                      </w:r>
                    </w:p>
                  </w:txbxContent>
                </v:textbox>
              </v:rect>
              <v:line id="Прямая соединительная линия 49" o:spid="_x0000_s1073" style="position:absolute;visibility:visible;mso-wrap-style:square" from="48603,94222" to="48618,95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Прямая соединительная линия 50" o:spid="_x0000_s1074" style="position:absolute;visibility:visible;mso-wrap-style:square" from="50407,94226" to="50414,95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Прямоугольник 51" o:spid="_x0000_s1075" style="position:absolute;left:47091;top:97398;width:18461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" filled="f" stroked="f" strokeweight="0">
                <v:textbox inset=".35mm,.35mm,.35mm,.35mm">
                  <w:txbxContent>
                    <w:p w14:paraId="3818AB83" w14:textId="79D491D6" w:rsidR="00AE0317" w:rsidRDefault="00AE0317" w:rsidP="00AE0317">
                      <w:pPr>
                        <w:jc w:val="center"/>
                      </w:pPr>
                      <w:r>
                        <w:t xml:space="preserve">Группа </w:t>
                      </w:r>
                      <w:r w:rsidR="00C414DC">
                        <w:t>К</w:t>
                      </w:r>
                      <w:r>
                        <w:t>И-31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09D9" w14:textId="6630AB33" w:rsidR="008D10F3" w:rsidRPr="00522FBE" w:rsidRDefault="00522FBE" w:rsidP="00522F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b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1" layoutInCell="1" allowOverlap="1" wp14:anchorId="3D331254" wp14:editId="6B52E539">
              <wp:simplePos x="0" y="0"/>
              <wp:positionH relativeFrom="page">
                <wp:posOffset>718820</wp:posOffset>
              </wp:positionH>
              <wp:positionV relativeFrom="page">
                <wp:posOffset>207645</wp:posOffset>
              </wp:positionV>
              <wp:extent cx="6652260" cy="10266045"/>
              <wp:effectExtent l="0" t="0" r="15240" b="20955"/>
              <wp:wrapNone/>
              <wp:docPr id="180" name="Группа 7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2260" cy="10266045"/>
                        <a:chOff x="0" y="0"/>
                        <a:chExt cx="20000" cy="20000"/>
                      </a:xfrm>
                    </wpg:grpSpPr>
                    <wps:wsp>
                      <wps:cNvPr id="181" name="Rectangle 39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" name="Line 394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" name="Line 395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" name="Line 396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5" name="Line 397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" name="Line 398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" name="Line 399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" name="Line 400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" name="Line 40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0" name="Line 40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1" name="Line 403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2" name="Rectangle 40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1DFEB4" w14:textId="77777777" w:rsidR="00522FBE" w:rsidRPr="00513DCC" w:rsidRDefault="00522FBE" w:rsidP="00522FBE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513DCC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Rectangle 40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C0EF45" w14:textId="77777777" w:rsidR="00522FBE" w:rsidRPr="00513DCC" w:rsidRDefault="00522FBE" w:rsidP="00522FBE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513DCC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4" name="Rectangle 40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A80686" w14:textId="77777777" w:rsidR="00522FBE" w:rsidRPr="00513DCC" w:rsidRDefault="00522FBE" w:rsidP="00522FBE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513DCC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" name="Rectangle 40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F486C" w14:textId="77777777" w:rsidR="00522FBE" w:rsidRPr="002C5390" w:rsidRDefault="00522FBE" w:rsidP="00522FBE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6" name="Rectangle 40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A6047" w14:textId="77777777" w:rsidR="00522FBE" w:rsidRPr="00513DCC" w:rsidRDefault="00522FBE" w:rsidP="00522FBE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513DCC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7" name="Rectangle 40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C662C" w14:textId="77777777" w:rsidR="00522FBE" w:rsidRPr="00513DCC" w:rsidRDefault="00522FBE" w:rsidP="00522FBE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513DCC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" name="Rectangle 41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892C8" w14:textId="77777777" w:rsidR="00522FBE" w:rsidRPr="009902C2" w:rsidRDefault="00522FBE" w:rsidP="00522FBE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 w:rsidRPr="00CE0425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CE0425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CE0425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  <w:lang w:val="ru-RU"/>
                              </w:rPr>
                              <w:t>21</w:t>
                            </w:r>
                            <w:r w:rsidRPr="00CE0425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9" name="Rectangle 41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3D29A" w14:textId="0DA69340" w:rsidR="00522FBE" w:rsidRPr="00A34AC2" w:rsidRDefault="00522FBE" w:rsidP="00522FBE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A34AC2">
                              <w:rPr>
                                <w:iCs/>
                              </w:rPr>
                              <w:t xml:space="preserve">АТТ2. </w:t>
                            </w:r>
                            <w:r>
                              <w:rPr>
                                <w:iCs/>
                              </w:rPr>
                              <w:t>КП</w:t>
                            </w:r>
                            <w:r w:rsidR="006360F5">
                              <w:rPr>
                                <w:iCs/>
                              </w:rPr>
                              <w:t>0</w:t>
                            </w:r>
                            <w:r w:rsidR="00FD55BB">
                              <w:rPr>
                                <w:iCs/>
                              </w:rPr>
                              <w:t>9</w:t>
                            </w:r>
                            <w:r w:rsidRPr="00A34AC2">
                              <w:rPr>
                                <w:iCs/>
                              </w:rPr>
                              <w:t>2</w:t>
                            </w:r>
                            <w:r w:rsidR="006360F5">
                              <w:rPr>
                                <w:iCs/>
                              </w:rPr>
                              <w:t>6</w:t>
                            </w:r>
                            <w:r w:rsidRPr="00A34AC2">
                              <w:rPr>
                                <w:iCs/>
                              </w:rPr>
                              <w:t>. 00</w:t>
                            </w:r>
                            <w:r>
                              <w:rPr>
                                <w:iCs/>
                              </w:rPr>
                              <w:t>0 ПЗ</w:t>
                            </w:r>
                          </w:p>
                          <w:p w14:paraId="74B356E0" w14:textId="77777777" w:rsidR="00522FBE" w:rsidRPr="00513DCC" w:rsidRDefault="00522FBE" w:rsidP="00522FBE">
                            <w:pPr>
                              <w:jc w:val="center"/>
                              <w:rPr>
                                <w:iCs/>
                              </w:rPr>
                            </w:pPr>
                          </w:p>
                          <w:p w14:paraId="1F18D62C" w14:textId="77777777" w:rsidR="00522FBE" w:rsidRPr="00513DCC" w:rsidRDefault="00522FBE" w:rsidP="00522FBE">
                            <w:pPr>
                              <w:jc w:val="center"/>
                              <w:rPr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331254" id="Группа 709" o:spid="_x0000_s1076" style="position:absolute;left:0;text-align:left;margin-left:56.6pt;margin-top:16.35pt;width:523.8pt;height:808.35pt;z-index:2516705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">
              <v:rect id="Rectangle 393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" filled="f" strokeweight="2pt"/>
              <v:line id="Line 394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i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yl8&#10;nwkXyPUHAAD//wMAUEsBAi0AFAAGAAgAAAAhANvh9svuAAAAhQEAABMAAAAAAAAAAAAAAAAAAAAA&#10;AFtDb250ZW50X1R5cGVzXS54bWxQSwECLQAUAAYACAAAACEAWvQsW78AAAAVAQAACwAAAAAAAAAA&#10;AAAAAAAfAQAAX3JlbHMvLnJlbHNQSwECLQAUAAYACAAAACEAlj4cYr0AAADcAAAADwAAAAAAAAAA&#10;AAAAAAAHAgAAZHJzL2Rvd25yZXYueG1sUEsFBgAAAAADAAMAtwAAAPECAAAAAA==&#10;" strokeweight="2pt"/>
              <v:line id="Line 395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/>
              <v:line id="Line 396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<v:line id="Line 397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/>
              <v:line id="Line 398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ph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zl8&#10;nwkXyPUHAAD//wMAUEsBAi0AFAAGAAgAAAAhANvh9svuAAAAhQEAABMAAAAAAAAAAAAAAAAAAAAA&#10;AFtDb250ZW50X1R5cGVzXS54bWxQSwECLQAUAAYACAAAACEAWvQsW78AAAAVAQAACwAAAAAAAAAA&#10;AAAAAAAfAQAAX3JlbHMvLnJlbHNQSwECLQAUAAYACAAAACEA6QUaYb0AAADcAAAADwAAAAAAAAAA&#10;AAAAAAAHAgAAZHJzL2Rvd25yZXYueG1sUEsFBgAAAAADAAMAtwAAAPECAAAAAA==&#10;" strokeweight="2pt"/>
              <v:line id="Line 399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/6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/g&#10;+0y4QK4+AAAA//8DAFBLAQItABQABgAIAAAAIQDb4fbL7gAAAIUBAAATAAAAAAAAAAAAAAAAAAAA&#10;AABbQ29udGVudF9UeXBlc10ueG1sUEsBAi0AFAAGAAgAAAAhAFr0LFu/AAAAFQEAAAsAAAAAAAAA&#10;AAAAAAAAHwEAAF9yZWxzLy5yZWxzUEsBAi0AFAAGAAgAAAAhAIZJv/q+AAAA3AAAAA8AAAAAAAAA&#10;AAAAAAAABwIAAGRycy9kb3ducmV2LnhtbFBLBQYAAAAAAwADALcAAADyAgAAAAA=&#10;" strokeweight="2pt"/>
              <v:line id="Line 400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iuI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" strokeweight="2pt"/>
              <v:line id="Line 401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" strokeweight="1pt"/>
              <v:line id="Line 402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bFT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" strokeweight="2pt"/>
              <v:line id="Line 403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pZ7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" strokeweight="1pt"/>
              <v:rect id="Rectangle 404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IeA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" filled="f" stroked="f" strokeweight=".25pt">
                <v:textbox inset="1pt,1pt,1pt,1pt">
                  <w:txbxContent>
                    <w:p w14:paraId="1F1DFEB4" w14:textId="77777777" w:rsidR="00522FBE" w:rsidRPr="00513DCC" w:rsidRDefault="00522FBE" w:rsidP="00522FBE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513DCC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405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CIb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" filled="f" stroked="f" strokeweight=".25pt">
                <v:textbox inset="1pt,1pt,1pt,1pt">
                  <w:txbxContent>
                    <w:p w14:paraId="5CC0EF45" w14:textId="77777777" w:rsidR="00522FBE" w:rsidRPr="00513DCC" w:rsidRDefault="00522FBE" w:rsidP="00522FBE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513DCC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406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pv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X87g&#10;/Uy8QG5eAAAA//8DAFBLAQItABQABgAIAAAAIQDb4fbL7gAAAIUBAAATAAAAAAAAAAAAAAAAAAAA&#10;AABbQ29udGVudF9UeXBlc10ueG1sUEsBAi0AFAAGAAgAAAAhAFr0LFu/AAAAFQEAAAsAAAAAAAAA&#10;AAAAAAAAHwEAAF9yZWxzLy5yZWxzUEsBAi0AFAAGAAgAAAAhALN1um++AAAA3AAAAA8AAAAAAAAA&#10;AAAAAAAABwIAAGRycy9kb3ducmV2LnhtbFBLBQYAAAAAAwADALcAAADyAgAAAAA=&#10;" filled="f" stroked="f" strokeweight=".25pt">
                <v:textbox inset="1pt,1pt,1pt,1pt">
                  <w:txbxContent>
                    <w:p w14:paraId="70A80686" w14:textId="77777777" w:rsidR="00522FBE" w:rsidRPr="00513DCC" w:rsidRDefault="00522FBE" w:rsidP="00522FBE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513DCC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407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<v:textbox inset="1pt,1pt,1pt,1pt">
                  <w:txbxContent>
                    <w:p w14:paraId="790F486C" w14:textId="77777777" w:rsidR="00522FBE" w:rsidRPr="002C5390" w:rsidRDefault="00522FBE" w:rsidP="00522FBE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408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4GD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" filled="f" stroked="f" strokeweight=".25pt">
                <v:textbox inset="1pt,1pt,1pt,1pt">
                  <w:txbxContent>
                    <w:p w14:paraId="5A5A6047" w14:textId="77777777" w:rsidR="00522FBE" w:rsidRPr="00513DCC" w:rsidRDefault="00522FBE" w:rsidP="00522FBE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513DCC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09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QY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" filled="f" stroked="f" strokeweight=".25pt">
                <v:textbox inset="1pt,1pt,1pt,1pt">
                  <w:txbxContent>
                    <w:p w14:paraId="582C662C" w14:textId="77777777" w:rsidR="00522FBE" w:rsidRPr="00513DCC" w:rsidRDefault="00522FBE" w:rsidP="00522FBE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513DCC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410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Bq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" filled="f" stroked="f" strokeweight=".25pt">
                <v:textbox inset="1pt,1pt,1pt,1pt">
                  <w:txbxContent>
                    <w:p w14:paraId="3A5892C8" w14:textId="77777777" w:rsidR="00522FBE" w:rsidRPr="009902C2" w:rsidRDefault="00522FBE" w:rsidP="00522FBE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 w:rsidRPr="00CE0425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fldChar w:fldCharType="begin"/>
                      </w:r>
                      <w:r w:rsidRPr="00CE0425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instrText>PAGE   \* MERGEFORMAT</w:instrText>
                      </w:r>
                      <w:r w:rsidRPr="00CE0425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i w:val="0"/>
                          <w:noProof/>
                          <w:sz w:val="24"/>
                          <w:lang w:val="ru-RU"/>
                        </w:rPr>
                        <w:t>21</w:t>
                      </w:r>
                      <w:r w:rsidRPr="00CE0425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411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7303D29A" w14:textId="0DA69340" w:rsidR="00522FBE" w:rsidRPr="00A34AC2" w:rsidRDefault="00522FBE" w:rsidP="00522FBE">
                      <w:pPr>
                        <w:jc w:val="center"/>
                        <w:rPr>
                          <w:iCs/>
                        </w:rPr>
                      </w:pPr>
                      <w:r w:rsidRPr="00A34AC2">
                        <w:rPr>
                          <w:iCs/>
                        </w:rPr>
                        <w:t xml:space="preserve">АТТ2. </w:t>
                      </w:r>
                      <w:r>
                        <w:rPr>
                          <w:iCs/>
                        </w:rPr>
                        <w:t>КП</w:t>
                      </w:r>
                      <w:r w:rsidR="006360F5">
                        <w:rPr>
                          <w:iCs/>
                        </w:rPr>
                        <w:t>0</w:t>
                      </w:r>
                      <w:r w:rsidR="00FD55BB">
                        <w:rPr>
                          <w:iCs/>
                        </w:rPr>
                        <w:t>9</w:t>
                      </w:r>
                      <w:r w:rsidRPr="00A34AC2">
                        <w:rPr>
                          <w:iCs/>
                        </w:rPr>
                        <w:t>2</w:t>
                      </w:r>
                      <w:r w:rsidR="006360F5">
                        <w:rPr>
                          <w:iCs/>
                        </w:rPr>
                        <w:t>6</w:t>
                      </w:r>
                      <w:r w:rsidRPr="00A34AC2">
                        <w:rPr>
                          <w:iCs/>
                        </w:rPr>
                        <w:t>. 00</w:t>
                      </w:r>
                      <w:r>
                        <w:rPr>
                          <w:iCs/>
                        </w:rPr>
                        <w:t>0 ПЗ</w:t>
                      </w:r>
                    </w:p>
                    <w:p w14:paraId="74B356E0" w14:textId="77777777" w:rsidR="00522FBE" w:rsidRPr="00513DCC" w:rsidRDefault="00522FBE" w:rsidP="00522FBE">
                      <w:pPr>
                        <w:jc w:val="center"/>
                        <w:rPr>
                          <w:iCs/>
                        </w:rPr>
                      </w:pPr>
                    </w:p>
                    <w:p w14:paraId="1F18D62C" w14:textId="77777777" w:rsidR="00522FBE" w:rsidRPr="00513DCC" w:rsidRDefault="00522FBE" w:rsidP="00522FBE">
                      <w:pPr>
                        <w:jc w:val="center"/>
                        <w:rPr>
                          <w:iCs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D2F2F"/>
    <w:multiLevelType w:val="hybridMultilevel"/>
    <w:tmpl w:val="379607F0"/>
    <w:lvl w:ilvl="0" w:tplc="8854A5A4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285C0271"/>
    <w:multiLevelType w:val="hybridMultilevel"/>
    <w:tmpl w:val="F9EC64A0"/>
    <w:lvl w:ilvl="0" w:tplc="CD584F98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377545A7"/>
    <w:multiLevelType w:val="multilevel"/>
    <w:tmpl w:val="BD5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D042D"/>
    <w:multiLevelType w:val="hybridMultilevel"/>
    <w:tmpl w:val="84064074"/>
    <w:lvl w:ilvl="0" w:tplc="2766C4A0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48DA161C"/>
    <w:multiLevelType w:val="hybridMultilevel"/>
    <w:tmpl w:val="E808397C"/>
    <w:lvl w:ilvl="0" w:tplc="BB789F82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65" w:hanging="360"/>
      </w:pPr>
    </w:lvl>
    <w:lvl w:ilvl="2" w:tplc="0419001B" w:tentative="1">
      <w:start w:val="1"/>
      <w:numFmt w:val="lowerRoman"/>
      <w:lvlText w:val="%3."/>
      <w:lvlJc w:val="right"/>
      <w:pPr>
        <w:ind w:left="2685" w:hanging="180"/>
      </w:pPr>
    </w:lvl>
    <w:lvl w:ilvl="3" w:tplc="0419000F" w:tentative="1">
      <w:start w:val="1"/>
      <w:numFmt w:val="decimal"/>
      <w:lvlText w:val="%4."/>
      <w:lvlJc w:val="left"/>
      <w:pPr>
        <w:ind w:left="3405" w:hanging="360"/>
      </w:pPr>
    </w:lvl>
    <w:lvl w:ilvl="4" w:tplc="04190019" w:tentative="1">
      <w:start w:val="1"/>
      <w:numFmt w:val="lowerLetter"/>
      <w:lvlText w:val="%5."/>
      <w:lvlJc w:val="left"/>
      <w:pPr>
        <w:ind w:left="4125" w:hanging="360"/>
      </w:pPr>
    </w:lvl>
    <w:lvl w:ilvl="5" w:tplc="0419001B" w:tentative="1">
      <w:start w:val="1"/>
      <w:numFmt w:val="lowerRoman"/>
      <w:lvlText w:val="%6."/>
      <w:lvlJc w:val="right"/>
      <w:pPr>
        <w:ind w:left="4845" w:hanging="180"/>
      </w:pPr>
    </w:lvl>
    <w:lvl w:ilvl="6" w:tplc="0419000F" w:tentative="1">
      <w:start w:val="1"/>
      <w:numFmt w:val="decimal"/>
      <w:lvlText w:val="%7."/>
      <w:lvlJc w:val="left"/>
      <w:pPr>
        <w:ind w:left="5565" w:hanging="360"/>
      </w:pPr>
    </w:lvl>
    <w:lvl w:ilvl="7" w:tplc="04190019" w:tentative="1">
      <w:start w:val="1"/>
      <w:numFmt w:val="lowerLetter"/>
      <w:lvlText w:val="%8."/>
      <w:lvlJc w:val="left"/>
      <w:pPr>
        <w:ind w:left="6285" w:hanging="360"/>
      </w:pPr>
    </w:lvl>
    <w:lvl w:ilvl="8" w:tplc="041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5" w15:restartNumberingAfterBreak="0">
    <w:nsid w:val="4EC51CE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0CD0D63"/>
    <w:multiLevelType w:val="multilevel"/>
    <w:tmpl w:val="700E3F5C"/>
    <w:lvl w:ilvl="0">
      <w:start w:val="1"/>
      <w:numFmt w:val="decimal"/>
      <w:pStyle w:val="2"/>
      <w:lvlText w:val="%1"/>
      <w:lvlJc w:val="left"/>
      <w:pPr>
        <w:tabs>
          <w:tab w:val="num" w:pos="284"/>
        </w:tabs>
        <w:ind w:left="851" w:firstLine="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tabs>
          <w:tab w:val="num" w:pos="2978"/>
        </w:tabs>
        <w:ind w:left="354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bullet"/>
      <w:lvlText w:val=""/>
      <w:lvlJc w:val="left"/>
      <w:pPr>
        <w:tabs>
          <w:tab w:val="num" w:pos="284"/>
        </w:tabs>
        <w:ind w:left="0" w:firstLine="851"/>
      </w:pPr>
      <w:rPr>
        <w:rFonts w:ascii="Symbol" w:hAnsi="Symbol" w:hint="default"/>
      </w:rPr>
    </w:lvl>
    <w:lvl w:ilvl="4">
      <w:start w:val="1"/>
      <w:numFmt w:val="russianUpper"/>
      <w:pStyle w:val="a0"/>
      <w:lvlText w:val="%5)"/>
      <w:lvlJc w:val="left"/>
      <w:pPr>
        <w:tabs>
          <w:tab w:val="num" w:pos="284"/>
        </w:tabs>
        <w:ind w:left="0" w:firstLine="1701"/>
      </w:pPr>
      <w:rPr>
        <w:rFonts w:hint="default"/>
      </w:rPr>
    </w:lvl>
    <w:lvl w:ilvl="5">
      <w:start w:val="1"/>
      <w:numFmt w:val="decimal"/>
      <w:lvlText w:val="%1.%6"/>
      <w:lvlJc w:val="center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AC30475"/>
    <w:multiLevelType w:val="multilevel"/>
    <w:tmpl w:val="6A6E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E5122"/>
    <w:multiLevelType w:val="multilevel"/>
    <w:tmpl w:val="AB8CB018"/>
    <w:lvl w:ilvl="0">
      <w:start w:val="1"/>
      <w:numFmt w:val="decimal"/>
      <w:lvlText w:val="%1 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1.%2 "/>
      <w:lvlJc w:val="left"/>
      <w:pPr>
        <w:ind w:left="64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6"/>
    <w:lvlOverride w:ilvl="0">
      <w:startOverride w:val="1"/>
      <w:lvl w:ilvl="0">
        <w:start w:val="1"/>
        <w:numFmt w:val="decimal"/>
        <w:pStyle w:val="2"/>
        <w:lvlText w:val="%1"/>
        <w:lvlJc w:val="left"/>
        <w:pPr>
          <w:tabs>
            <w:tab w:val="num" w:pos="284"/>
          </w:tabs>
          <w:ind w:left="851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3"/>
        <w:lvlText w:val="%1.%2"/>
        <w:lvlJc w:val="left"/>
        <w:pPr>
          <w:tabs>
            <w:tab w:val="num" w:pos="284"/>
          </w:tabs>
          <w:ind w:left="851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lvlText w:val="%1.%2.%3"/>
        <w:lvlJc w:val="left"/>
        <w:pPr>
          <w:ind w:left="0" w:firstLine="851"/>
        </w:pPr>
        <w:rPr>
          <w:rFonts w:hint="default"/>
        </w:rPr>
      </w:lvl>
    </w:lvlOverride>
    <w:lvlOverride w:ilvl="3">
      <w:startOverride w:val="1"/>
      <w:lvl w:ilvl="3">
        <w:start w:val="1"/>
        <w:numFmt w:val="bullet"/>
        <w:lvlText w:val=""/>
        <w:lvlJc w:val="left"/>
        <w:pPr>
          <w:tabs>
            <w:tab w:val="num" w:pos="284"/>
          </w:tabs>
          <w:ind w:left="0" w:firstLine="851"/>
        </w:pPr>
        <w:rPr>
          <w:rFonts w:ascii="Symbol" w:hAnsi="Symbol" w:hint="default"/>
        </w:rPr>
      </w:lvl>
    </w:lvlOverride>
    <w:lvlOverride w:ilvl="4">
      <w:startOverride w:val="1"/>
      <w:lvl w:ilvl="4">
        <w:start w:val="1"/>
        <w:numFmt w:val="decimal"/>
        <w:pStyle w:val="a0"/>
        <w:lvlText w:val="%5)"/>
        <w:lvlJc w:val="left"/>
        <w:pPr>
          <w:tabs>
            <w:tab w:val="num" w:pos="284"/>
          </w:tabs>
          <w:ind w:left="0" w:firstLine="1701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6"/>
        <w:lvlJc w:val="center"/>
        <w:pPr>
          <w:ind w:left="0" w:firstLine="0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lvlText w:val="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lvlText w:val="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lvlText w:val=""/>
        <w:lvlJc w:val="left"/>
        <w:pPr>
          <w:ind w:left="3240" w:hanging="360"/>
        </w:pPr>
        <w:rPr>
          <w:rFonts w:hint="default"/>
        </w:rPr>
      </w:lvl>
    </w:lvlOverride>
  </w:num>
  <w:num w:numId="4">
    <w:abstractNumId w:val="8"/>
    <w:lvlOverride w:ilvl="0">
      <w:lvl w:ilvl="0">
        <w:start w:val="1"/>
        <w:numFmt w:val="decimal"/>
        <w:lvlText w:val="%1 "/>
        <w:lvlJc w:val="left"/>
        <w:pPr>
          <w:ind w:left="360" w:hanging="36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 "/>
        <w:lvlJc w:val="left"/>
        <w:pPr>
          <w:ind w:left="644" w:hanging="36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1080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2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6"/>
  </w:num>
  <w:num w:numId="6">
    <w:abstractNumId w:val="5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4"/>
  </w:num>
  <w:num w:numId="21">
    <w:abstractNumId w:val="1"/>
  </w:num>
  <w:num w:numId="22">
    <w:abstractNumId w:val="2"/>
  </w:num>
  <w:num w:numId="23">
    <w:abstractNumId w:val="7"/>
  </w:num>
  <w:num w:numId="24">
    <w:abstractNumId w:val="0"/>
  </w:num>
  <w:num w:numId="25">
    <w:abstractNumId w:val="6"/>
    <w:lvlOverride w:ilvl="0">
      <w:startOverride w:val="3"/>
    </w:lvlOverride>
    <w:lvlOverride w:ilvl="1">
      <w:startOverride w:val="2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93"/>
    <w:rsid w:val="00006657"/>
    <w:rsid w:val="00011541"/>
    <w:rsid w:val="00015BA4"/>
    <w:rsid w:val="00017D04"/>
    <w:rsid w:val="00023537"/>
    <w:rsid w:val="00040A9D"/>
    <w:rsid w:val="00040AD5"/>
    <w:rsid w:val="00041489"/>
    <w:rsid w:val="00047312"/>
    <w:rsid w:val="000514DA"/>
    <w:rsid w:val="000571F7"/>
    <w:rsid w:val="00061409"/>
    <w:rsid w:val="00064075"/>
    <w:rsid w:val="00065429"/>
    <w:rsid w:val="000672C2"/>
    <w:rsid w:val="00067F2A"/>
    <w:rsid w:val="000702F8"/>
    <w:rsid w:val="000853FD"/>
    <w:rsid w:val="00091307"/>
    <w:rsid w:val="000921A1"/>
    <w:rsid w:val="00092298"/>
    <w:rsid w:val="000936A7"/>
    <w:rsid w:val="00096179"/>
    <w:rsid w:val="000972CA"/>
    <w:rsid w:val="000A324C"/>
    <w:rsid w:val="000A34BC"/>
    <w:rsid w:val="000B073D"/>
    <w:rsid w:val="000B0B04"/>
    <w:rsid w:val="000B442A"/>
    <w:rsid w:val="000B6EB9"/>
    <w:rsid w:val="000B7F4E"/>
    <w:rsid w:val="000D2684"/>
    <w:rsid w:val="000D2DB6"/>
    <w:rsid w:val="000D709E"/>
    <w:rsid w:val="000D734A"/>
    <w:rsid w:val="000E0A32"/>
    <w:rsid w:val="000E1C20"/>
    <w:rsid w:val="000E5BEE"/>
    <w:rsid w:val="000F2313"/>
    <w:rsid w:val="000F4AF5"/>
    <w:rsid w:val="000F5906"/>
    <w:rsid w:val="00104B45"/>
    <w:rsid w:val="00104D0E"/>
    <w:rsid w:val="00105A4D"/>
    <w:rsid w:val="00106AD9"/>
    <w:rsid w:val="00106B55"/>
    <w:rsid w:val="00112F56"/>
    <w:rsid w:val="001171B0"/>
    <w:rsid w:val="00117FCD"/>
    <w:rsid w:val="001223B9"/>
    <w:rsid w:val="00123AB5"/>
    <w:rsid w:val="001258C5"/>
    <w:rsid w:val="00131F21"/>
    <w:rsid w:val="0013659F"/>
    <w:rsid w:val="001411F1"/>
    <w:rsid w:val="00144419"/>
    <w:rsid w:val="00145005"/>
    <w:rsid w:val="0015104C"/>
    <w:rsid w:val="00152CAF"/>
    <w:rsid w:val="00153420"/>
    <w:rsid w:val="00155B77"/>
    <w:rsid w:val="001617B0"/>
    <w:rsid w:val="00163C55"/>
    <w:rsid w:val="001664A5"/>
    <w:rsid w:val="00172FCE"/>
    <w:rsid w:val="00173F25"/>
    <w:rsid w:val="001846A6"/>
    <w:rsid w:val="0018483A"/>
    <w:rsid w:val="0018510F"/>
    <w:rsid w:val="0018662C"/>
    <w:rsid w:val="00191061"/>
    <w:rsid w:val="001972CB"/>
    <w:rsid w:val="001A13D5"/>
    <w:rsid w:val="001A4DE0"/>
    <w:rsid w:val="001A5A9A"/>
    <w:rsid w:val="001B2B48"/>
    <w:rsid w:val="001B31FB"/>
    <w:rsid w:val="001B49BD"/>
    <w:rsid w:val="001B57D3"/>
    <w:rsid w:val="001B5DFB"/>
    <w:rsid w:val="001C50D6"/>
    <w:rsid w:val="001D003B"/>
    <w:rsid w:val="001D155D"/>
    <w:rsid w:val="001D2945"/>
    <w:rsid w:val="001D5035"/>
    <w:rsid w:val="001D5F7B"/>
    <w:rsid w:val="001E22F9"/>
    <w:rsid w:val="001E41D6"/>
    <w:rsid w:val="001E441F"/>
    <w:rsid w:val="001E494D"/>
    <w:rsid w:val="001F7062"/>
    <w:rsid w:val="002006D7"/>
    <w:rsid w:val="00214D41"/>
    <w:rsid w:val="002167B8"/>
    <w:rsid w:val="00225E42"/>
    <w:rsid w:val="00227FD8"/>
    <w:rsid w:val="00237116"/>
    <w:rsid w:val="0024328F"/>
    <w:rsid w:val="00244329"/>
    <w:rsid w:val="002457FF"/>
    <w:rsid w:val="00252355"/>
    <w:rsid w:val="00254831"/>
    <w:rsid w:val="00254F5F"/>
    <w:rsid w:val="002568F7"/>
    <w:rsid w:val="00260751"/>
    <w:rsid w:val="00261540"/>
    <w:rsid w:val="00261E81"/>
    <w:rsid w:val="00262A86"/>
    <w:rsid w:val="002639F2"/>
    <w:rsid w:val="00263F6F"/>
    <w:rsid w:val="002643ED"/>
    <w:rsid w:val="0026450E"/>
    <w:rsid w:val="002676E3"/>
    <w:rsid w:val="002751CE"/>
    <w:rsid w:val="00281C33"/>
    <w:rsid w:val="002838C4"/>
    <w:rsid w:val="00285652"/>
    <w:rsid w:val="00286626"/>
    <w:rsid w:val="00287B49"/>
    <w:rsid w:val="0029018F"/>
    <w:rsid w:val="0029323B"/>
    <w:rsid w:val="00294360"/>
    <w:rsid w:val="00294AF7"/>
    <w:rsid w:val="002951B1"/>
    <w:rsid w:val="002A0E13"/>
    <w:rsid w:val="002A3827"/>
    <w:rsid w:val="002A60EA"/>
    <w:rsid w:val="002B0308"/>
    <w:rsid w:val="002B1C0F"/>
    <w:rsid w:val="002B30E9"/>
    <w:rsid w:val="002C2EF9"/>
    <w:rsid w:val="002D14DA"/>
    <w:rsid w:val="002D6502"/>
    <w:rsid w:val="002E0BF4"/>
    <w:rsid w:val="002E3FB6"/>
    <w:rsid w:val="002F1C07"/>
    <w:rsid w:val="002F7DAD"/>
    <w:rsid w:val="0030000B"/>
    <w:rsid w:val="00301C70"/>
    <w:rsid w:val="00302645"/>
    <w:rsid w:val="0030360E"/>
    <w:rsid w:val="003113D1"/>
    <w:rsid w:val="003114F5"/>
    <w:rsid w:val="00311891"/>
    <w:rsid w:val="00315089"/>
    <w:rsid w:val="0031645A"/>
    <w:rsid w:val="00320132"/>
    <w:rsid w:val="003222AF"/>
    <w:rsid w:val="003235A5"/>
    <w:rsid w:val="00324D98"/>
    <w:rsid w:val="0033141A"/>
    <w:rsid w:val="00332294"/>
    <w:rsid w:val="003324D2"/>
    <w:rsid w:val="00333202"/>
    <w:rsid w:val="00334437"/>
    <w:rsid w:val="00341923"/>
    <w:rsid w:val="003445B6"/>
    <w:rsid w:val="00350B21"/>
    <w:rsid w:val="00353F49"/>
    <w:rsid w:val="00354690"/>
    <w:rsid w:val="003561A9"/>
    <w:rsid w:val="00357071"/>
    <w:rsid w:val="003623BC"/>
    <w:rsid w:val="00373B80"/>
    <w:rsid w:val="00373EFC"/>
    <w:rsid w:val="003751C1"/>
    <w:rsid w:val="00376277"/>
    <w:rsid w:val="00376809"/>
    <w:rsid w:val="00376986"/>
    <w:rsid w:val="00380040"/>
    <w:rsid w:val="00382173"/>
    <w:rsid w:val="00383406"/>
    <w:rsid w:val="00384918"/>
    <w:rsid w:val="0039355F"/>
    <w:rsid w:val="00393DD6"/>
    <w:rsid w:val="00394CC5"/>
    <w:rsid w:val="00396324"/>
    <w:rsid w:val="003A05AC"/>
    <w:rsid w:val="003A13F6"/>
    <w:rsid w:val="003A3DE0"/>
    <w:rsid w:val="003A5E94"/>
    <w:rsid w:val="003B3F4F"/>
    <w:rsid w:val="003B4796"/>
    <w:rsid w:val="003B4AD6"/>
    <w:rsid w:val="003B4DEF"/>
    <w:rsid w:val="003B75C5"/>
    <w:rsid w:val="003B7FE5"/>
    <w:rsid w:val="003C123E"/>
    <w:rsid w:val="003C16DE"/>
    <w:rsid w:val="003C61DD"/>
    <w:rsid w:val="003C6A3F"/>
    <w:rsid w:val="003D69E5"/>
    <w:rsid w:val="003D7468"/>
    <w:rsid w:val="003E3AF1"/>
    <w:rsid w:val="003E774D"/>
    <w:rsid w:val="003F5577"/>
    <w:rsid w:val="004000B5"/>
    <w:rsid w:val="00406CA9"/>
    <w:rsid w:val="00407C8A"/>
    <w:rsid w:val="004101A2"/>
    <w:rsid w:val="00415356"/>
    <w:rsid w:val="00416817"/>
    <w:rsid w:val="0041682E"/>
    <w:rsid w:val="00417E35"/>
    <w:rsid w:val="00420CDA"/>
    <w:rsid w:val="00423277"/>
    <w:rsid w:val="004233AB"/>
    <w:rsid w:val="004273E7"/>
    <w:rsid w:val="00435E10"/>
    <w:rsid w:val="004409C1"/>
    <w:rsid w:val="00440C62"/>
    <w:rsid w:val="00442B49"/>
    <w:rsid w:val="00445FF8"/>
    <w:rsid w:val="00447059"/>
    <w:rsid w:val="00451447"/>
    <w:rsid w:val="004558BC"/>
    <w:rsid w:val="0045708D"/>
    <w:rsid w:val="0046448F"/>
    <w:rsid w:val="00472C8D"/>
    <w:rsid w:val="0047474B"/>
    <w:rsid w:val="00475869"/>
    <w:rsid w:val="00476B34"/>
    <w:rsid w:val="004842CF"/>
    <w:rsid w:val="004872ED"/>
    <w:rsid w:val="004920B4"/>
    <w:rsid w:val="00493C93"/>
    <w:rsid w:val="00493F75"/>
    <w:rsid w:val="004945BE"/>
    <w:rsid w:val="0049467F"/>
    <w:rsid w:val="004A04F0"/>
    <w:rsid w:val="004A29CB"/>
    <w:rsid w:val="004A317B"/>
    <w:rsid w:val="004A58E2"/>
    <w:rsid w:val="004B2E5E"/>
    <w:rsid w:val="004B3E30"/>
    <w:rsid w:val="004B6405"/>
    <w:rsid w:val="004B7267"/>
    <w:rsid w:val="004B7CC3"/>
    <w:rsid w:val="004C3AFA"/>
    <w:rsid w:val="004C75BA"/>
    <w:rsid w:val="004C7A76"/>
    <w:rsid w:val="004D02DB"/>
    <w:rsid w:val="004D0AB0"/>
    <w:rsid w:val="004D2A50"/>
    <w:rsid w:val="004D6089"/>
    <w:rsid w:val="004E079F"/>
    <w:rsid w:val="004E421E"/>
    <w:rsid w:val="004E6274"/>
    <w:rsid w:val="004E6576"/>
    <w:rsid w:val="004E6C14"/>
    <w:rsid w:val="004E756D"/>
    <w:rsid w:val="004F3F77"/>
    <w:rsid w:val="0050533C"/>
    <w:rsid w:val="00505CBF"/>
    <w:rsid w:val="0050648E"/>
    <w:rsid w:val="00506956"/>
    <w:rsid w:val="005145F9"/>
    <w:rsid w:val="00514FD0"/>
    <w:rsid w:val="00515F35"/>
    <w:rsid w:val="00522FBE"/>
    <w:rsid w:val="00530BB3"/>
    <w:rsid w:val="005310CA"/>
    <w:rsid w:val="005324CC"/>
    <w:rsid w:val="00536238"/>
    <w:rsid w:val="0054021F"/>
    <w:rsid w:val="0054672A"/>
    <w:rsid w:val="00552CE0"/>
    <w:rsid w:val="00554FFE"/>
    <w:rsid w:val="0055716F"/>
    <w:rsid w:val="00557239"/>
    <w:rsid w:val="00574739"/>
    <w:rsid w:val="00585608"/>
    <w:rsid w:val="00590958"/>
    <w:rsid w:val="005914A0"/>
    <w:rsid w:val="00593C74"/>
    <w:rsid w:val="00593E33"/>
    <w:rsid w:val="005963EF"/>
    <w:rsid w:val="005A0240"/>
    <w:rsid w:val="005A0611"/>
    <w:rsid w:val="005A359E"/>
    <w:rsid w:val="005A53DF"/>
    <w:rsid w:val="005B2D35"/>
    <w:rsid w:val="005B41FA"/>
    <w:rsid w:val="005B4A7A"/>
    <w:rsid w:val="005B5CC6"/>
    <w:rsid w:val="005B79CC"/>
    <w:rsid w:val="005C0FAD"/>
    <w:rsid w:val="005D03F8"/>
    <w:rsid w:val="005D571A"/>
    <w:rsid w:val="005D57B1"/>
    <w:rsid w:val="005D7D2A"/>
    <w:rsid w:val="005E0CF7"/>
    <w:rsid w:val="005E2161"/>
    <w:rsid w:val="005E36A3"/>
    <w:rsid w:val="005E782A"/>
    <w:rsid w:val="005F687E"/>
    <w:rsid w:val="005F74D0"/>
    <w:rsid w:val="0060067F"/>
    <w:rsid w:val="00603DC4"/>
    <w:rsid w:val="00604928"/>
    <w:rsid w:val="00605045"/>
    <w:rsid w:val="00610B7C"/>
    <w:rsid w:val="00610C2E"/>
    <w:rsid w:val="0062033D"/>
    <w:rsid w:val="00622D5E"/>
    <w:rsid w:val="0062380A"/>
    <w:rsid w:val="00625162"/>
    <w:rsid w:val="0062571C"/>
    <w:rsid w:val="006261B1"/>
    <w:rsid w:val="00626AA3"/>
    <w:rsid w:val="006302CF"/>
    <w:rsid w:val="00634429"/>
    <w:rsid w:val="006360F5"/>
    <w:rsid w:val="00636356"/>
    <w:rsid w:val="006447C8"/>
    <w:rsid w:val="006452A4"/>
    <w:rsid w:val="00646DCD"/>
    <w:rsid w:val="00651FC6"/>
    <w:rsid w:val="006558E0"/>
    <w:rsid w:val="0065685B"/>
    <w:rsid w:val="00661140"/>
    <w:rsid w:val="00662250"/>
    <w:rsid w:val="00663314"/>
    <w:rsid w:val="006633DC"/>
    <w:rsid w:val="00673DDB"/>
    <w:rsid w:val="006742E9"/>
    <w:rsid w:val="00675493"/>
    <w:rsid w:val="00675685"/>
    <w:rsid w:val="006763B0"/>
    <w:rsid w:val="006819E1"/>
    <w:rsid w:val="00684657"/>
    <w:rsid w:val="00686F09"/>
    <w:rsid w:val="006934FF"/>
    <w:rsid w:val="006A0494"/>
    <w:rsid w:val="006A28D3"/>
    <w:rsid w:val="006A2D09"/>
    <w:rsid w:val="006A3274"/>
    <w:rsid w:val="006A32DC"/>
    <w:rsid w:val="006A504D"/>
    <w:rsid w:val="006A6659"/>
    <w:rsid w:val="006B02FC"/>
    <w:rsid w:val="006B0ABF"/>
    <w:rsid w:val="006B4871"/>
    <w:rsid w:val="006D53C1"/>
    <w:rsid w:val="006D754D"/>
    <w:rsid w:val="006E1E93"/>
    <w:rsid w:val="006E28F9"/>
    <w:rsid w:val="006E4AE6"/>
    <w:rsid w:val="006E5799"/>
    <w:rsid w:val="006E612C"/>
    <w:rsid w:val="006E63E0"/>
    <w:rsid w:val="006F0854"/>
    <w:rsid w:val="006F2B8D"/>
    <w:rsid w:val="006F4EE2"/>
    <w:rsid w:val="007016A2"/>
    <w:rsid w:val="00701E5A"/>
    <w:rsid w:val="007049A9"/>
    <w:rsid w:val="007061EA"/>
    <w:rsid w:val="00706536"/>
    <w:rsid w:val="00706FD1"/>
    <w:rsid w:val="007148BE"/>
    <w:rsid w:val="00714EF6"/>
    <w:rsid w:val="00716A77"/>
    <w:rsid w:val="007177F0"/>
    <w:rsid w:val="00723432"/>
    <w:rsid w:val="00724691"/>
    <w:rsid w:val="007264CE"/>
    <w:rsid w:val="00731D9C"/>
    <w:rsid w:val="0073317E"/>
    <w:rsid w:val="007340CD"/>
    <w:rsid w:val="00735551"/>
    <w:rsid w:val="007404E1"/>
    <w:rsid w:val="0074305E"/>
    <w:rsid w:val="00744A37"/>
    <w:rsid w:val="00751FAC"/>
    <w:rsid w:val="00752B3A"/>
    <w:rsid w:val="00756A30"/>
    <w:rsid w:val="00761839"/>
    <w:rsid w:val="00762732"/>
    <w:rsid w:val="0076373E"/>
    <w:rsid w:val="007644BA"/>
    <w:rsid w:val="00764CE4"/>
    <w:rsid w:val="00764F3C"/>
    <w:rsid w:val="00772044"/>
    <w:rsid w:val="00775DB7"/>
    <w:rsid w:val="00776776"/>
    <w:rsid w:val="00781924"/>
    <w:rsid w:val="007832E8"/>
    <w:rsid w:val="00784111"/>
    <w:rsid w:val="0078735B"/>
    <w:rsid w:val="007905E2"/>
    <w:rsid w:val="00791E25"/>
    <w:rsid w:val="00792E3C"/>
    <w:rsid w:val="00792FDC"/>
    <w:rsid w:val="00797B03"/>
    <w:rsid w:val="00797FEA"/>
    <w:rsid w:val="007A3687"/>
    <w:rsid w:val="007A591D"/>
    <w:rsid w:val="007A5A33"/>
    <w:rsid w:val="007A6A46"/>
    <w:rsid w:val="007A7632"/>
    <w:rsid w:val="007B0DA3"/>
    <w:rsid w:val="007B11A9"/>
    <w:rsid w:val="007B2ABE"/>
    <w:rsid w:val="007B46C3"/>
    <w:rsid w:val="007C700F"/>
    <w:rsid w:val="007D025D"/>
    <w:rsid w:val="007D1DF3"/>
    <w:rsid w:val="007D25F3"/>
    <w:rsid w:val="007D2AE9"/>
    <w:rsid w:val="007D4A9C"/>
    <w:rsid w:val="007D4DDC"/>
    <w:rsid w:val="007D5300"/>
    <w:rsid w:val="007E0B03"/>
    <w:rsid w:val="007E5251"/>
    <w:rsid w:val="007F065E"/>
    <w:rsid w:val="007F423B"/>
    <w:rsid w:val="007F4B98"/>
    <w:rsid w:val="007F6351"/>
    <w:rsid w:val="008009B7"/>
    <w:rsid w:val="00801E34"/>
    <w:rsid w:val="00803C57"/>
    <w:rsid w:val="008062AC"/>
    <w:rsid w:val="00807D00"/>
    <w:rsid w:val="00810C2A"/>
    <w:rsid w:val="00812793"/>
    <w:rsid w:val="00813EB6"/>
    <w:rsid w:val="00815004"/>
    <w:rsid w:val="00815815"/>
    <w:rsid w:val="008256D1"/>
    <w:rsid w:val="00825D03"/>
    <w:rsid w:val="00826C21"/>
    <w:rsid w:val="00831365"/>
    <w:rsid w:val="00835308"/>
    <w:rsid w:val="008373D6"/>
    <w:rsid w:val="00837F52"/>
    <w:rsid w:val="0084143F"/>
    <w:rsid w:val="008426E3"/>
    <w:rsid w:val="00842AF8"/>
    <w:rsid w:val="008455AD"/>
    <w:rsid w:val="0085065C"/>
    <w:rsid w:val="00850C50"/>
    <w:rsid w:val="00854E20"/>
    <w:rsid w:val="00857A43"/>
    <w:rsid w:val="00861CCD"/>
    <w:rsid w:val="008673CE"/>
    <w:rsid w:val="00867625"/>
    <w:rsid w:val="00873E7D"/>
    <w:rsid w:val="008763B7"/>
    <w:rsid w:val="008777E4"/>
    <w:rsid w:val="00885395"/>
    <w:rsid w:val="00890834"/>
    <w:rsid w:val="00892337"/>
    <w:rsid w:val="00892575"/>
    <w:rsid w:val="00893369"/>
    <w:rsid w:val="00893781"/>
    <w:rsid w:val="00894596"/>
    <w:rsid w:val="0089658C"/>
    <w:rsid w:val="008A1E44"/>
    <w:rsid w:val="008A4F14"/>
    <w:rsid w:val="008A64C8"/>
    <w:rsid w:val="008A681A"/>
    <w:rsid w:val="008A6AE4"/>
    <w:rsid w:val="008B183E"/>
    <w:rsid w:val="008B4954"/>
    <w:rsid w:val="008B5E80"/>
    <w:rsid w:val="008B739E"/>
    <w:rsid w:val="008C037E"/>
    <w:rsid w:val="008C1E2A"/>
    <w:rsid w:val="008C279A"/>
    <w:rsid w:val="008C2B83"/>
    <w:rsid w:val="008C502D"/>
    <w:rsid w:val="008C73D5"/>
    <w:rsid w:val="008C76AC"/>
    <w:rsid w:val="008D10F3"/>
    <w:rsid w:val="008D43DF"/>
    <w:rsid w:val="008F2C1B"/>
    <w:rsid w:val="008F418E"/>
    <w:rsid w:val="008F43DF"/>
    <w:rsid w:val="00907AAB"/>
    <w:rsid w:val="00907E8B"/>
    <w:rsid w:val="0091153F"/>
    <w:rsid w:val="0091757E"/>
    <w:rsid w:val="00920400"/>
    <w:rsid w:val="00921925"/>
    <w:rsid w:val="00921C1C"/>
    <w:rsid w:val="009223B9"/>
    <w:rsid w:val="009234CD"/>
    <w:rsid w:val="00923747"/>
    <w:rsid w:val="009251F1"/>
    <w:rsid w:val="00927784"/>
    <w:rsid w:val="009320BE"/>
    <w:rsid w:val="00932B1B"/>
    <w:rsid w:val="0093676A"/>
    <w:rsid w:val="009448AC"/>
    <w:rsid w:val="00950D71"/>
    <w:rsid w:val="009510E9"/>
    <w:rsid w:val="009526EB"/>
    <w:rsid w:val="0095414B"/>
    <w:rsid w:val="009548B5"/>
    <w:rsid w:val="00954E16"/>
    <w:rsid w:val="00956370"/>
    <w:rsid w:val="009565E6"/>
    <w:rsid w:val="0096028F"/>
    <w:rsid w:val="0096039B"/>
    <w:rsid w:val="00960405"/>
    <w:rsid w:val="00961EF0"/>
    <w:rsid w:val="0096750B"/>
    <w:rsid w:val="009803A3"/>
    <w:rsid w:val="009814C3"/>
    <w:rsid w:val="009828C0"/>
    <w:rsid w:val="00986404"/>
    <w:rsid w:val="00986D31"/>
    <w:rsid w:val="00987C94"/>
    <w:rsid w:val="009917EA"/>
    <w:rsid w:val="00992807"/>
    <w:rsid w:val="009933B5"/>
    <w:rsid w:val="0099748F"/>
    <w:rsid w:val="00997983"/>
    <w:rsid w:val="009A03FF"/>
    <w:rsid w:val="009A2793"/>
    <w:rsid w:val="009B19E4"/>
    <w:rsid w:val="009B65C9"/>
    <w:rsid w:val="009B6BA8"/>
    <w:rsid w:val="009C0ED4"/>
    <w:rsid w:val="009C46BE"/>
    <w:rsid w:val="009D3EA1"/>
    <w:rsid w:val="009D48A1"/>
    <w:rsid w:val="009D7559"/>
    <w:rsid w:val="009E3E7F"/>
    <w:rsid w:val="009E72AD"/>
    <w:rsid w:val="009F683D"/>
    <w:rsid w:val="00A01447"/>
    <w:rsid w:val="00A035A1"/>
    <w:rsid w:val="00A03F13"/>
    <w:rsid w:val="00A043FD"/>
    <w:rsid w:val="00A051A5"/>
    <w:rsid w:val="00A05215"/>
    <w:rsid w:val="00A07AFF"/>
    <w:rsid w:val="00A1595E"/>
    <w:rsid w:val="00A15A50"/>
    <w:rsid w:val="00A162CD"/>
    <w:rsid w:val="00A16929"/>
    <w:rsid w:val="00A209F6"/>
    <w:rsid w:val="00A20C71"/>
    <w:rsid w:val="00A22659"/>
    <w:rsid w:val="00A22B30"/>
    <w:rsid w:val="00A25762"/>
    <w:rsid w:val="00A2688B"/>
    <w:rsid w:val="00A27CDE"/>
    <w:rsid w:val="00A31B70"/>
    <w:rsid w:val="00A346B2"/>
    <w:rsid w:val="00A37322"/>
    <w:rsid w:val="00A42C39"/>
    <w:rsid w:val="00A46BF2"/>
    <w:rsid w:val="00A50976"/>
    <w:rsid w:val="00A539D4"/>
    <w:rsid w:val="00A56F39"/>
    <w:rsid w:val="00A72ACC"/>
    <w:rsid w:val="00A73B50"/>
    <w:rsid w:val="00A76B5E"/>
    <w:rsid w:val="00A81A82"/>
    <w:rsid w:val="00A8309F"/>
    <w:rsid w:val="00A90789"/>
    <w:rsid w:val="00A91437"/>
    <w:rsid w:val="00A923E0"/>
    <w:rsid w:val="00A9437F"/>
    <w:rsid w:val="00A9606B"/>
    <w:rsid w:val="00AA3091"/>
    <w:rsid w:val="00AA31E9"/>
    <w:rsid w:val="00AA566D"/>
    <w:rsid w:val="00AA5F6B"/>
    <w:rsid w:val="00AA682B"/>
    <w:rsid w:val="00AB3417"/>
    <w:rsid w:val="00AB590A"/>
    <w:rsid w:val="00AC5CA4"/>
    <w:rsid w:val="00AC641B"/>
    <w:rsid w:val="00AD00C7"/>
    <w:rsid w:val="00AD2C79"/>
    <w:rsid w:val="00AD4391"/>
    <w:rsid w:val="00AE0317"/>
    <w:rsid w:val="00AE58B5"/>
    <w:rsid w:val="00AF320E"/>
    <w:rsid w:val="00AF38FE"/>
    <w:rsid w:val="00AF6AD3"/>
    <w:rsid w:val="00B02CDE"/>
    <w:rsid w:val="00B03B42"/>
    <w:rsid w:val="00B07AA6"/>
    <w:rsid w:val="00B11A11"/>
    <w:rsid w:val="00B11A92"/>
    <w:rsid w:val="00B1315E"/>
    <w:rsid w:val="00B13382"/>
    <w:rsid w:val="00B16EAB"/>
    <w:rsid w:val="00B1753C"/>
    <w:rsid w:val="00B20088"/>
    <w:rsid w:val="00B215D9"/>
    <w:rsid w:val="00B24B65"/>
    <w:rsid w:val="00B37A7E"/>
    <w:rsid w:val="00B4168C"/>
    <w:rsid w:val="00B447D7"/>
    <w:rsid w:val="00B47365"/>
    <w:rsid w:val="00B47946"/>
    <w:rsid w:val="00B51AC7"/>
    <w:rsid w:val="00B54326"/>
    <w:rsid w:val="00B559D3"/>
    <w:rsid w:val="00B565EB"/>
    <w:rsid w:val="00B6533B"/>
    <w:rsid w:val="00B65F94"/>
    <w:rsid w:val="00B676FB"/>
    <w:rsid w:val="00B73CF8"/>
    <w:rsid w:val="00B74D01"/>
    <w:rsid w:val="00B758A5"/>
    <w:rsid w:val="00B75F81"/>
    <w:rsid w:val="00B83933"/>
    <w:rsid w:val="00B83995"/>
    <w:rsid w:val="00B83A89"/>
    <w:rsid w:val="00B85E9B"/>
    <w:rsid w:val="00B86D06"/>
    <w:rsid w:val="00B918D2"/>
    <w:rsid w:val="00BA12AD"/>
    <w:rsid w:val="00BA19FD"/>
    <w:rsid w:val="00BB41A5"/>
    <w:rsid w:val="00BB5464"/>
    <w:rsid w:val="00BC05F0"/>
    <w:rsid w:val="00BC09A3"/>
    <w:rsid w:val="00BC41B1"/>
    <w:rsid w:val="00BC49E8"/>
    <w:rsid w:val="00BC5311"/>
    <w:rsid w:val="00BD0A4F"/>
    <w:rsid w:val="00BD0B93"/>
    <w:rsid w:val="00BD309B"/>
    <w:rsid w:val="00BD4248"/>
    <w:rsid w:val="00BD74FA"/>
    <w:rsid w:val="00BE1CB6"/>
    <w:rsid w:val="00BE7DC7"/>
    <w:rsid w:val="00BF0080"/>
    <w:rsid w:val="00BF085F"/>
    <w:rsid w:val="00BF528B"/>
    <w:rsid w:val="00BF7193"/>
    <w:rsid w:val="00BF7C0C"/>
    <w:rsid w:val="00C00E53"/>
    <w:rsid w:val="00C045F6"/>
    <w:rsid w:val="00C067A2"/>
    <w:rsid w:val="00C13501"/>
    <w:rsid w:val="00C21DE6"/>
    <w:rsid w:val="00C225C6"/>
    <w:rsid w:val="00C2292D"/>
    <w:rsid w:val="00C22933"/>
    <w:rsid w:val="00C25104"/>
    <w:rsid w:val="00C263BD"/>
    <w:rsid w:val="00C2682E"/>
    <w:rsid w:val="00C3333C"/>
    <w:rsid w:val="00C33C4F"/>
    <w:rsid w:val="00C41172"/>
    <w:rsid w:val="00C414DC"/>
    <w:rsid w:val="00C41606"/>
    <w:rsid w:val="00C44075"/>
    <w:rsid w:val="00C46BC6"/>
    <w:rsid w:val="00C53CB1"/>
    <w:rsid w:val="00C57C09"/>
    <w:rsid w:val="00C60780"/>
    <w:rsid w:val="00C6101A"/>
    <w:rsid w:val="00C67028"/>
    <w:rsid w:val="00C71989"/>
    <w:rsid w:val="00C725FF"/>
    <w:rsid w:val="00C731F1"/>
    <w:rsid w:val="00C751AF"/>
    <w:rsid w:val="00C80143"/>
    <w:rsid w:val="00C81217"/>
    <w:rsid w:val="00C82FA6"/>
    <w:rsid w:val="00C924BF"/>
    <w:rsid w:val="00C965DC"/>
    <w:rsid w:val="00CA2A51"/>
    <w:rsid w:val="00CB18B2"/>
    <w:rsid w:val="00CB65AA"/>
    <w:rsid w:val="00CB6733"/>
    <w:rsid w:val="00CB7E22"/>
    <w:rsid w:val="00CB7FBC"/>
    <w:rsid w:val="00CC0185"/>
    <w:rsid w:val="00CC49F1"/>
    <w:rsid w:val="00CD25EC"/>
    <w:rsid w:val="00CD5076"/>
    <w:rsid w:val="00CD5D36"/>
    <w:rsid w:val="00CD6B1A"/>
    <w:rsid w:val="00CE1530"/>
    <w:rsid w:val="00CE1D03"/>
    <w:rsid w:val="00CE7BC6"/>
    <w:rsid w:val="00CF440B"/>
    <w:rsid w:val="00CF492A"/>
    <w:rsid w:val="00CF7335"/>
    <w:rsid w:val="00D0017F"/>
    <w:rsid w:val="00D0149F"/>
    <w:rsid w:val="00D01B5D"/>
    <w:rsid w:val="00D02382"/>
    <w:rsid w:val="00D02F91"/>
    <w:rsid w:val="00D03089"/>
    <w:rsid w:val="00D064A7"/>
    <w:rsid w:val="00D06A6E"/>
    <w:rsid w:val="00D1152F"/>
    <w:rsid w:val="00D1243E"/>
    <w:rsid w:val="00D126A7"/>
    <w:rsid w:val="00D1349E"/>
    <w:rsid w:val="00D158B9"/>
    <w:rsid w:val="00D1671E"/>
    <w:rsid w:val="00D16B80"/>
    <w:rsid w:val="00D2179B"/>
    <w:rsid w:val="00D2559A"/>
    <w:rsid w:val="00D32075"/>
    <w:rsid w:val="00D34E70"/>
    <w:rsid w:val="00D45443"/>
    <w:rsid w:val="00D511BF"/>
    <w:rsid w:val="00D57F6A"/>
    <w:rsid w:val="00D618EE"/>
    <w:rsid w:val="00D67054"/>
    <w:rsid w:val="00D71F31"/>
    <w:rsid w:val="00D72403"/>
    <w:rsid w:val="00D72895"/>
    <w:rsid w:val="00D736FE"/>
    <w:rsid w:val="00D7440F"/>
    <w:rsid w:val="00D75DD0"/>
    <w:rsid w:val="00D7774F"/>
    <w:rsid w:val="00D77EE1"/>
    <w:rsid w:val="00D8250B"/>
    <w:rsid w:val="00D86253"/>
    <w:rsid w:val="00D928D1"/>
    <w:rsid w:val="00D93494"/>
    <w:rsid w:val="00D93FC5"/>
    <w:rsid w:val="00D9565E"/>
    <w:rsid w:val="00DA588E"/>
    <w:rsid w:val="00DA6863"/>
    <w:rsid w:val="00DA7D43"/>
    <w:rsid w:val="00DB573E"/>
    <w:rsid w:val="00DC43E4"/>
    <w:rsid w:val="00DC6922"/>
    <w:rsid w:val="00DD03E2"/>
    <w:rsid w:val="00DD0951"/>
    <w:rsid w:val="00DD48E2"/>
    <w:rsid w:val="00DE2B69"/>
    <w:rsid w:val="00DE7FCE"/>
    <w:rsid w:val="00DF418C"/>
    <w:rsid w:val="00DF5E23"/>
    <w:rsid w:val="00DF7818"/>
    <w:rsid w:val="00E00417"/>
    <w:rsid w:val="00E030D1"/>
    <w:rsid w:val="00E03450"/>
    <w:rsid w:val="00E05DBD"/>
    <w:rsid w:val="00E074B8"/>
    <w:rsid w:val="00E1012E"/>
    <w:rsid w:val="00E1311F"/>
    <w:rsid w:val="00E13714"/>
    <w:rsid w:val="00E143CF"/>
    <w:rsid w:val="00E16761"/>
    <w:rsid w:val="00E229CF"/>
    <w:rsid w:val="00E26F1B"/>
    <w:rsid w:val="00E27ECC"/>
    <w:rsid w:val="00E31B97"/>
    <w:rsid w:val="00E330F4"/>
    <w:rsid w:val="00E33B3D"/>
    <w:rsid w:val="00E36C90"/>
    <w:rsid w:val="00E37086"/>
    <w:rsid w:val="00E40172"/>
    <w:rsid w:val="00E42908"/>
    <w:rsid w:val="00E45A20"/>
    <w:rsid w:val="00E46BE0"/>
    <w:rsid w:val="00E51B5B"/>
    <w:rsid w:val="00E5304E"/>
    <w:rsid w:val="00E54089"/>
    <w:rsid w:val="00E55BED"/>
    <w:rsid w:val="00E56863"/>
    <w:rsid w:val="00E60E3A"/>
    <w:rsid w:val="00E64183"/>
    <w:rsid w:val="00E66EDE"/>
    <w:rsid w:val="00E707B7"/>
    <w:rsid w:val="00E710E2"/>
    <w:rsid w:val="00E7289A"/>
    <w:rsid w:val="00E729D1"/>
    <w:rsid w:val="00E72E76"/>
    <w:rsid w:val="00E81CE9"/>
    <w:rsid w:val="00E8226A"/>
    <w:rsid w:val="00E8445D"/>
    <w:rsid w:val="00E86940"/>
    <w:rsid w:val="00E91411"/>
    <w:rsid w:val="00E916F5"/>
    <w:rsid w:val="00E92CE6"/>
    <w:rsid w:val="00E959C3"/>
    <w:rsid w:val="00E96B74"/>
    <w:rsid w:val="00EA13F8"/>
    <w:rsid w:val="00EA1BD5"/>
    <w:rsid w:val="00EA4D0D"/>
    <w:rsid w:val="00EA50FC"/>
    <w:rsid w:val="00EA7960"/>
    <w:rsid w:val="00EB02D1"/>
    <w:rsid w:val="00EB14BC"/>
    <w:rsid w:val="00EB22DF"/>
    <w:rsid w:val="00EB5E6E"/>
    <w:rsid w:val="00EB668B"/>
    <w:rsid w:val="00EB6FC0"/>
    <w:rsid w:val="00EC0261"/>
    <w:rsid w:val="00EC2ECE"/>
    <w:rsid w:val="00ED2369"/>
    <w:rsid w:val="00ED24B7"/>
    <w:rsid w:val="00ED2C83"/>
    <w:rsid w:val="00EE02B2"/>
    <w:rsid w:val="00EE0386"/>
    <w:rsid w:val="00EE2129"/>
    <w:rsid w:val="00EE5AC0"/>
    <w:rsid w:val="00EF03BC"/>
    <w:rsid w:val="00EF0D4E"/>
    <w:rsid w:val="00EF0D98"/>
    <w:rsid w:val="00EF251E"/>
    <w:rsid w:val="00EF493A"/>
    <w:rsid w:val="00F0260F"/>
    <w:rsid w:val="00F068C4"/>
    <w:rsid w:val="00F07C85"/>
    <w:rsid w:val="00F14FD6"/>
    <w:rsid w:val="00F16D4B"/>
    <w:rsid w:val="00F301E4"/>
    <w:rsid w:val="00F33865"/>
    <w:rsid w:val="00F4399D"/>
    <w:rsid w:val="00F44833"/>
    <w:rsid w:val="00F470AF"/>
    <w:rsid w:val="00F51803"/>
    <w:rsid w:val="00F54069"/>
    <w:rsid w:val="00F56B0D"/>
    <w:rsid w:val="00F601E1"/>
    <w:rsid w:val="00F636F3"/>
    <w:rsid w:val="00F65667"/>
    <w:rsid w:val="00F70E97"/>
    <w:rsid w:val="00F720CC"/>
    <w:rsid w:val="00F729FA"/>
    <w:rsid w:val="00F73940"/>
    <w:rsid w:val="00F816D4"/>
    <w:rsid w:val="00F8229E"/>
    <w:rsid w:val="00F82F62"/>
    <w:rsid w:val="00F87547"/>
    <w:rsid w:val="00FA5B07"/>
    <w:rsid w:val="00FA5E0B"/>
    <w:rsid w:val="00FA7C0C"/>
    <w:rsid w:val="00FB63B5"/>
    <w:rsid w:val="00FB6F9F"/>
    <w:rsid w:val="00FC7FFB"/>
    <w:rsid w:val="00FD55BB"/>
    <w:rsid w:val="00FD7A12"/>
    <w:rsid w:val="00FE0A2F"/>
    <w:rsid w:val="00FE14A6"/>
    <w:rsid w:val="00FE4A8C"/>
    <w:rsid w:val="00FE7190"/>
    <w:rsid w:val="00FE78AC"/>
    <w:rsid w:val="00FF2674"/>
    <w:rsid w:val="00FF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1709CA"/>
  <w15:docId w15:val="{2FC8054F-980D-4779-AB4D-6C2E400C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A04F0"/>
    <w:pPr>
      <w:autoSpaceDE w:val="0"/>
      <w:autoSpaceDN w:val="0"/>
      <w:spacing w:line="360" w:lineRule="auto"/>
    </w:pPr>
  </w:style>
  <w:style w:type="paragraph" w:styleId="1">
    <w:name w:val="heading 1"/>
    <w:basedOn w:val="a2"/>
    <w:next w:val="a1"/>
    <w:link w:val="10"/>
    <w:uiPriority w:val="9"/>
    <w:qFormat/>
    <w:rsid w:val="00DA7D43"/>
    <w:pPr>
      <w:spacing w:after="440"/>
      <w:jc w:val="center"/>
      <w:outlineLvl w:val="0"/>
    </w:pPr>
    <w:rPr>
      <w:b/>
      <w:color w:val="000000" w:themeColor="text1"/>
    </w:rPr>
  </w:style>
  <w:style w:type="paragraph" w:styleId="2">
    <w:name w:val="heading 2"/>
    <w:basedOn w:val="1"/>
    <w:next w:val="a1"/>
    <w:link w:val="20"/>
    <w:uiPriority w:val="9"/>
    <w:unhideWhenUsed/>
    <w:qFormat/>
    <w:rsid w:val="008009B7"/>
    <w:pPr>
      <w:pageBreakBefore/>
      <w:numPr>
        <w:numId w:val="2"/>
      </w:numPr>
      <w:spacing w:after="0"/>
      <w:ind w:left="709"/>
      <w:jc w:val="both"/>
      <w:outlineLvl w:val="1"/>
    </w:pPr>
    <w:rPr>
      <w:rFonts w:eastAsia="Arial Unicode MS"/>
    </w:rPr>
  </w:style>
  <w:style w:type="paragraph" w:styleId="3">
    <w:name w:val="heading 3"/>
    <w:basedOn w:val="2"/>
    <w:next w:val="21"/>
    <w:link w:val="30"/>
    <w:uiPriority w:val="9"/>
    <w:unhideWhenUsed/>
    <w:qFormat/>
    <w:rsid w:val="004920B4"/>
    <w:pPr>
      <w:pageBreakBefore w:val="0"/>
      <w:numPr>
        <w:ilvl w:val="1"/>
      </w:numPr>
      <w:tabs>
        <w:tab w:val="clear" w:pos="2978"/>
        <w:tab w:val="num" w:pos="143"/>
      </w:tabs>
      <w:spacing w:before="440" w:after="440"/>
      <w:ind w:left="710"/>
      <w:outlineLvl w:val="2"/>
    </w:pPr>
    <w:rPr>
      <w:b w:val="0"/>
    </w:rPr>
  </w:style>
  <w:style w:type="paragraph" w:styleId="4">
    <w:name w:val="heading 4"/>
    <w:basedOn w:val="a1"/>
    <w:next w:val="a1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1"/>
    <w:next w:val="a1"/>
    <w:uiPriority w:val="9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1"/>
    <w:next w:val="a1"/>
    <w:uiPriority w:val="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A58E2"/>
    <w:pPr>
      <w:keepNext/>
      <w:keepLines/>
      <w:autoSpaceDE/>
      <w:autoSpaceDN/>
      <w:spacing w:before="40" w:line="259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A58E2"/>
    <w:pPr>
      <w:keepNext/>
      <w:keepLines/>
      <w:autoSpaceDE/>
      <w:autoSpaceDN/>
      <w:spacing w:before="40" w:line="259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A58E2"/>
    <w:pPr>
      <w:keepNext/>
      <w:keepLines/>
      <w:autoSpaceDE/>
      <w:autoSpaceDN/>
      <w:spacing w:before="40" w:line="259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2"/>
    <w:next w:val="a1"/>
    <w:link w:val="a7"/>
    <w:uiPriority w:val="10"/>
    <w:qFormat/>
    <w:rsid w:val="00BF2039"/>
    <w:pPr>
      <w:spacing w:after="480"/>
      <w:jc w:val="center"/>
    </w:pPr>
    <w:rPr>
      <w:b/>
      <w:color w:val="000000" w:themeColor="text1"/>
    </w:rPr>
  </w:style>
  <w:style w:type="paragraph" w:styleId="a8">
    <w:name w:val="Balloon Text"/>
    <w:basedOn w:val="a1"/>
    <w:link w:val="a9"/>
    <w:uiPriority w:val="99"/>
    <w:semiHidden/>
    <w:rsid w:val="0092534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825F8B"/>
    <w:rPr>
      <w:rFonts w:ascii="Tahoma" w:hAnsi="Tahoma" w:cs="Tahoma"/>
      <w:sz w:val="16"/>
      <w:szCs w:val="16"/>
    </w:rPr>
  </w:style>
  <w:style w:type="paragraph" w:customStyle="1" w:styleId="zp">
    <w:name w:val="zp"/>
    <w:basedOn w:val="a1"/>
    <w:uiPriority w:val="99"/>
    <w:rsid w:val="007272D5"/>
    <w:pPr>
      <w:spacing w:before="100" w:after="100"/>
      <w:jc w:val="left"/>
    </w:pPr>
    <w:rPr>
      <w:rFonts w:ascii="Arial" w:hAnsi="Arial" w:cs="Arial"/>
      <w:color w:val="008080"/>
      <w:sz w:val="27"/>
      <w:szCs w:val="27"/>
    </w:rPr>
  </w:style>
  <w:style w:type="paragraph" w:customStyle="1" w:styleId="aa">
    <w:name w:val="Чертежный"/>
    <w:rsid w:val="007272D5"/>
    <w:pPr>
      <w:autoSpaceDE w:val="0"/>
      <w:autoSpaceDN w:val="0"/>
    </w:pPr>
    <w:rPr>
      <w:rFonts w:ascii="ISOCPEUR" w:hAnsi="ISOCPEUR" w:cs="ISOCPEUR"/>
      <w:i/>
      <w:iCs/>
      <w:lang w:val="uk-UA"/>
    </w:rPr>
  </w:style>
  <w:style w:type="character" w:customStyle="1" w:styleId="ab">
    <w:name w:val="номер страницы"/>
    <w:uiPriority w:val="99"/>
    <w:rsid w:val="007272D5"/>
    <w:rPr>
      <w:rFonts w:ascii="Times New Roman" w:hAnsi="Times New Roman" w:cs="Times New Roman"/>
      <w:lang w:val="uk-UA"/>
    </w:rPr>
  </w:style>
  <w:style w:type="paragraph" w:styleId="ac">
    <w:name w:val="header"/>
    <w:basedOn w:val="a1"/>
    <w:link w:val="ad"/>
    <w:uiPriority w:val="99"/>
    <w:unhideWhenUsed/>
    <w:rsid w:val="009E09F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9E09F1"/>
    <w:rPr>
      <w:sz w:val="28"/>
      <w:szCs w:val="28"/>
    </w:rPr>
  </w:style>
  <w:style w:type="paragraph" w:styleId="ae">
    <w:name w:val="footer"/>
    <w:basedOn w:val="a1"/>
    <w:link w:val="af"/>
    <w:uiPriority w:val="99"/>
    <w:unhideWhenUsed/>
    <w:rsid w:val="009E09F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rsid w:val="009E09F1"/>
    <w:rPr>
      <w:sz w:val="28"/>
      <w:szCs w:val="28"/>
    </w:rPr>
  </w:style>
  <w:style w:type="paragraph" w:styleId="af0">
    <w:name w:val="Normal (Web)"/>
    <w:basedOn w:val="a1"/>
    <w:uiPriority w:val="99"/>
    <w:rsid w:val="009E09F1"/>
    <w:pPr>
      <w:spacing w:before="100" w:after="100"/>
      <w:jc w:val="left"/>
    </w:pPr>
    <w:rPr>
      <w:rFonts w:ascii="Arial" w:hAnsi="Arial" w:cs="Arial"/>
      <w:color w:val="000000"/>
      <w:sz w:val="18"/>
      <w:szCs w:val="18"/>
    </w:rPr>
  </w:style>
  <w:style w:type="paragraph" w:styleId="31">
    <w:name w:val="Body Text Indent 3"/>
    <w:basedOn w:val="a1"/>
    <w:link w:val="32"/>
    <w:uiPriority w:val="99"/>
    <w:rsid w:val="003C63BD"/>
    <w:pPr>
      <w:ind w:left="567" w:firstLine="709"/>
      <w:jc w:val="left"/>
    </w:pPr>
  </w:style>
  <w:style w:type="character" w:customStyle="1" w:styleId="32">
    <w:name w:val="Основной текст с отступом 3 Знак"/>
    <w:link w:val="31"/>
    <w:uiPriority w:val="99"/>
    <w:rsid w:val="003C63BD"/>
    <w:rPr>
      <w:sz w:val="28"/>
      <w:szCs w:val="28"/>
    </w:rPr>
  </w:style>
  <w:style w:type="paragraph" w:styleId="22">
    <w:name w:val="Body Text Indent 2"/>
    <w:basedOn w:val="a1"/>
    <w:link w:val="23"/>
    <w:uiPriority w:val="99"/>
    <w:unhideWhenUsed/>
    <w:rsid w:val="003C63BD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uiPriority w:val="99"/>
    <w:rsid w:val="003C63BD"/>
    <w:rPr>
      <w:sz w:val="28"/>
      <w:szCs w:val="28"/>
    </w:rPr>
  </w:style>
  <w:style w:type="paragraph" w:customStyle="1" w:styleId="24">
    <w:name w:val="Основной текст2"/>
    <w:basedOn w:val="a1"/>
    <w:uiPriority w:val="99"/>
    <w:rsid w:val="003C63BD"/>
    <w:pPr>
      <w:shd w:val="clear" w:color="auto" w:fill="FFFFFF"/>
      <w:autoSpaceDE/>
      <w:autoSpaceDN/>
      <w:spacing w:line="240" w:lineRule="atLeast"/>
      <w:jc w:val="left"/>
    </w:pPr>
    <w:rPr>
      <w:rFonts w:ascii="GOST type A" w:hAnsi="GOST type A" w:cs="GOST type A"/>
      <w:i/>
      <w:iCs/>
      <w:color w:val="000000"/>
      <w:sz w:val="34"/>
      <w:szCs w:val="34"/>
    </w:rPr>
  </w:style>
  <w:style w:type="paragraph" w:styleId="af1">
    <w:name w:val="Block Text"/>
    <w:basedOn w:val="a1"/>
    <w:uiPriority w:val="99"/>
    <w:rsid w:val="003C63BD"/>
    <w:pPr>
      <w:ind w:left="540" w:right="-288" w:hanging="1440"/>
      <w:jc w:val="left"/>
    </w:pPr>
    <w:rPr>
      <w:rFonts w:ascii="Arial" w:hAnsi="Arial" w:cs="Arial"/>
      <w:i/>
      <w:iCs/>
      <w:sz w:val="36"/>
      <w:szCs w:val="36"/>
    </w:rPr>
  </w:style>
  <w:style w:type="paragraph" w:customStyle="1" w:styleId="11">
    <w:name w:val="заголовок 1"/>
    <w:basedOn w:val="a1"/>
    <w:next w:val="a1"/>
    <w:uiPriority w:val="99"/>
    <w:rsid w:val="00BB58C0"/>
    <w:pPr>
      <w:suppressAutoHyphens/>
      <w:spacing w:line="336" w:lineRule="auto"/>
      <w:jc w:val="center"/>
    </w:pPr>
    <w:rPr>
      <w:rFonts w:eastAsia="Calibri"/>
      <w:b/>
      <w:bCs/>
      <w:caps/>
      <w:kern w:val="28"/>
      <w:lang w:val="uk-UA"/>
    </w:rPr>
  </w:style>
  <w:style w:type="paragraph" w:customStyle="1" w:styleId="33">
    <w:name w:val="заголовок 3"/>
    <w:basedOn w:val="a1"/>
    <w:next w:val="a1"/>
    <w:uiPriority w:val="99"/>
    <w:rsid w:val="00BB58C0"/>
    <w:pPr>
      <w:suppressAutoHyphens/>
      <w:spacing w:line="336" w:lineRule="auto"/>
      <w:ind w:left="851"/>
    </w:pPr>
    <w:rPr>
      <w:rFonts w:eastAsia="Calibri"/>
      <w:b/>
      <w:bCs/>
      <w:lang w:val="uk-UA"/>
    </w:rPr>
  </w:style>
  <w:style w:type="paragraph" w:customStyle="1" w:styleId="40">
    <w:name w:val="заголовок 4"/>
    <w:basedOn w:val="a1"/>
    <w:next w:val="a1"/>
    <w:uiPriority w:val="99"/>
    <w:rsid w:val="00BB58C0"/>
    <w:pPr>
      <w:suppressAutoHyphens/>
      <w:spacing w:line="336" w:lineRule="auto"/>
      <w:jc w:val="center"/>
    </w:pPr>
    <w:rPr>
      <w:rFonts w:eastAsia="Calibri"/>
      <w:b/>
      <w:bCs/>
      <w:lang w:val="uk-UA"/>
    </w:rPr>
  </w:style>
  <w:style w:type="paragraph" w:customStyle="1" w:styleId="60">
    <w:name w:val="заголовок 6"/>
    <w:basedOn w:val="a1"/>
    <w:next w:val="a1"/>
    <w:uiPriority w:val="99"/>
    <w:rsid w:val="00BB58C0"/>
    <w:pPr>
      <w:keepNext/>
      <w:tabs>
        <w:tab w:val="left" w:pos="1050"/>
      </w:tabs>
      <w:ind w:right="432" w:firstLine="851"/>
    </w:pPr>
    <w:rPr>
      <w:rFonts w:ascii="GOST type A" w:eastAsia="Calibri" w:hAnsi="GOST type A" w:cs="GOST type A"/>
      <w:i/>
      <w:iCs/>
      <w:sz w:val="36"/>
      <w:szCs w:val="36"/>
    </w:rPr>
  </w:style>
  <w:style w:type="character" w:customStyle="1" w:styleId="GOSTtypeA18pt">
    <w:name w:val="Стиль GOST type A 18 pt полужирный курсив"/>
    <w:uiPriority w:val="99"/>
    <w:rsid w:val="00BB58C0"/>
    <w:rPr>
      <w:rFonts w:ascii="GOST type A" w:hAnsi="GOST type A" w:cs="GOST type A"/>
      <w:b/>
      <w:bCs/>
      <w:i/>
      <w:iCs/>
      <w:sz w:val="36"/>
      <w:szCs w:val="36"/>
    </w:rPr>
  </w:style>
  <w:style w:type="paragraph" w:styleId="af2">
    <w:name w:val="Body Text Indent"/>
    <w:basedOn w:val="a1"/>
    <w:link w:val="af3"/>
    <w:unhideWhenUsed/>
    <w:rsid w:val="00E21F3A"/>
    <w:pPr>
      <w:spacing w:after="120"/>
      <w:ind w:left="283"/>
    </w:pPr>
  </w:style>
  <w:style w:type="character" w:customStyle="1" w:styleId="af3">
    <w:name w:val="Основной текст с отступом Знак"/>
    <w:link w:val="af2"/>
    <w:rsid w:val="00E21F3A"/>
    <w:rPr>
      <w:sz w:val="28"/>
      <w:szCs w:val="28"/>
    </w:rPr>
  </w:style>
  <w:style w:type="paragraph" w:styleId="a">
    <w:name w:val="List Paragraph"/>
    <w:basedOn w:val="a1"/>
    <w:next w:val="af4"/>
    <w:uiPriority w:val="34"/>
    <w:qFormat/>
    <w:rsid w:val="008A64C8"/>
    <w:pPr>
      <w:numPr>
        <w:numId w:val="1"/>
      </w:numPr>
      <w:tabs>
        <w:tab w:val="left" w:pos="1134"/>
      </w:tabs>
      <w:ind w:left="0" w:firstLine="851"/>
      <w:outlineLvl w:val="3"/>
    </w:pPr>
  </w:style>
  <w:style w:type="paragraph" w:styleId="af5">
    <w:name w:val="footnote text"/>
    <w:basedOn w:val="a1"/>
    <w:link w:val="af6"/>
    <w:uiPriority w:val="99"/>
    <w:semiHidden/>
    <w:unhideWhenUsed/>
    <w:rsid w:val="00BE620D"/>
    <w:rPr>
      <w:sz w:val="20"/>
      <w:szCs w:val="20"/>
    </w:rPr>
  </w:style>
  <w:style w:type="character" w:customStyle="1" w:styleId="af6">
    <w:name w:val="Текст сноски Знак"/>
    <w:basedOn w:val="a3"/>
    <w:link w:val="af5"/>
    <w:uiPriority w:val="99"/>
    <w:semiHidden/>
    <w:rsid w:val="00BE620D"/>
  </w:style>
  <w:style w:type="character" w:styleId="af7">
    <w:name w:val="footnote reference"/>
    <w:basedOn w:val="a3"/>
    <w:uiPriority w:val="99"/>
    <w:semiHidden/>
    <w:unhideWhenUsed/>
    <w:rsid w:val="00BE620D"/>
    <w:rPr>
      <w:vertAlign w:val="superscript"/>
    </w:rPr>
  </w:style>
  <w:style w:type="paragraph" w:styleId="af8">
    <w:name w:val="Document Map"/>
    <w:basedOn w:val="a1"/>
    <w:link w:val="af9"/>
    <w:uiPriority w:val="99"/>
    <w:semiHidden/>
    <w:unhideWhenUsed/>
    <w:rsid w:val="00BE5AB2"/>
    <w:rPr>
      <w:rFonts w:ascii="Tahoma" w:hAnsi="Tahoma" w:cs="Tahoma"/>
      <w:sz w:val="16"/>
      <w:szCs w:val="16"/>
    </w:rPr>
  </w:style>
  <w:style w:type="character" w:customStyle="1" w:styleId="af9">
    <w:name w:val="Схема документа Знак"/>
    <w:basedOn w:val="a3"/>
    <w:link w:val="af8"/>
    <w:uiPriority w:val="99"/>
    <w:semiHidden/>
    <w:rsid w:val="00BE5AB2"/>
    <w:rPr>
      <w:rFonts w:ascii="Tahoma" w:hAnsi="Tahoma" w:cs="Tahoma"/>
      <w:sz w:val="16"/>
      <w:szCs w:val="16"/>
    </w:rPr>
  </w:style>
  <w:style w:type="paragraph" w:customStyle="1" w:styleId="afa">
    <w:name w:val="Штамп"/>
    <w:basedOn w:val="a1"/>
    <w:rsid w:val="00A468B4"/>
    <w:pPr>
      <w:autoSpaceDE/>
      <w:autoSpaceDN/>
      <w:jc w:val="center"/>
    </w:pPr>
    <w:rPr>
      <w:rFonts w:ascii="ГОСТ тип А" w:hAnsi="ГОСТ тип А"/>
      <w:i/>
      <w:noProof/>
      <w:sz w:val="18"/>
      <w:szCs w:val="20"/>
    </w:rPr>
  </w:style>
  <w:style w:type="paragraph" w:styleId="a2">
    <w:name w:val="Body Text"/>
    <w:basedOn w:val="a1"/>
    <w:link w:val="afb"/>
    <w:uiPriority w:val="99"/>
    <w:unhideWhenUsed/>
    <w:rsid w:val="001E6DA3"/>
    <w:pPr>
      <w:spacing w:after="120"/>
    </w:pPr>
  </w:style>
  <w:style w:type="character" w:customStyle="1" w:styleId="afb">
    <w:name w:val="Основной текст Знак"/>
    <w:basedOn w:val="a3"/>
    <w:link w:val="a2"/>
    <w:uiPriority w:val="99"/>
    <w:rsid w:val="001E6DA3"/>
    <w:rPr>
      <w:sz w:val="28"/>
      <w:szCs w:val="28"/>
    </w:rPr>
  </w:style>
  <w:style w:type="paragraph" w:styleId="21">
    <w:name w:val="Body Text 2"/>
    <w:basedOn w:val="a1"/>
    <w:link w:val="25"/>
    <w:rsid w:val="00E27E55"/>
    <w:pPr>
      <w:autoSpaceDE/>
      <w:autoSpaceDN/>
      <w:spacing w:after="120" w:line="480" w:lineRule="auto"/>
      <w:jc w:val="left"/>
    </w:pPr>
    <w:rPr>
      <w:rFonts w:ascii="GOST type A" w:hAnsi="GOST type A"/>
      <w:i/>
      <w:sz w:val="36"/>
      <w:szCs w:val="36"/>
    </w:rPr>
  </w:style>
  <w:style w:type="character" w:customStyle="1" w:styleId="25">
    <w:name w:val="Основной текст 2 Знак"/>
    <w:basedOn w:val="a3"/>
    <w:link w:val="21"/>
    <w:rsid w:val="00E27E55"/>
    <w:rPr>
      <w:rFonts w:ascii="GOST type A" w:hAnsi="GOST type A"/>
      <w:i/>
      <w:sz w:val="36"/>
      <w:szCs w:val="36"/>
    </w:rPr>
  </w:style>
  <w:style w:type="character" w:styleId="afc">
    <w:name w:val="Hyperlink"/>
    <w:basedOn w:val="a3"/>
    <w:uiPriority w:val="99"/>
    <w:unhideWhenUsed/>
    <w:rsid w:val="00302BAB"/>
    <w:rPr>
      <w:color w:val="0000FF" w:themeColor="hyperlink"/>
      <w:u w:val="single"/>
    </w:rPr>
  </w:style>
  <w:style w:type="character" w:styleId="afd">
    <w:name w:val="FollowedHyperlink"/>
    <w:basedOn w:val="a3"/>
    <w:uiPriority w:val="99"/>
    <w:semiHidden/>
    <w:unhideWhenUsed/>
    <w:rsid w:val="00E02C60"/>
    <w:rPr>
      <w:color w:val="800080" w:themeColor="followedHyperlink"/>
      <w:u w:val="single"/>
    </w:rPr>
  </w:style>
  <w:style w:type="character" w:styleId="afe">
    <w:name w:val="Placeholder Text"/>
    <w:basedOn w:val="a3"/>
    <w:uiPriority w:val="99"/>
    <w:semiHidden/>
    <w:rsid w:val="009E0B49"/>
    <w:rPr>
      <w:color w:val="808080"/>
    </w:rPr>
  </w:style>
  <w:style w:type="table" w:styleId="aff">
    <w:name w:val="Table Grid"/>
    <w:basedOn w:val="a4"/>
    <w:uiPriority w:val="59"/>
    <w:rsid w:val="00075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1"/>
    <w:next w:val="a1"/>
    <w:autoRedefine/>
    <w:uiPriority w:val="39"/>
    <w:unhideWhenUsed/>
    <w:rsid w:val="00662250"/>
    <w:pPr>
      <w:tabs>
        <w:tab w:val="right" w:pos="9071"/>
      </w:tabs>
      <w:autoSpaceDE/>
      <w:autoSpaceDN/>
      <w:jc w:val="left"/>
    </w:pPr>
    <w:rPr>
      <w:rFonts w:eastAsiaTheme="minorHAnsi" w:cstheme="minorBidi"/>
      <w:b/>
      <w:noProof/>
      <w:color w:val="000000" w:themeColor="text1"/>
      <w:szCs w:val="22"/>
      <w:lang w:eastAsia="en-US"/>
    </w:rPr>
  </w:style>
  <w:style w:type="paragraph" w:styleId="26">
    <w:name w:val="toc 2"/>
    <w:basedOn w:val="a1"/>
    <w:next w:val="a1"/>
    <w:autoRedefine/>
    <w:uiPriority w:val="39"/>
    <w:unhideWhenUsed/>
    <w:rsid w:val="007D025D"/>
    <w:pPr>
      <w:tabs>
        <w:tab w:val="left" w:pos="660"/>
        <w:tab w:val="right" w:pos="9072"/>
      </w:tabs>
      <w:autoSpaceDE/>
      <w:autoSpaceDN/>
      <w:jc w:val="left"/>
    </w:pPr>
    <w:rPr>
      <w:rFonts w:eastAsiaTheme="minorHAnsi" w:cstheme="minorBidi"/>
      <w:b/>
      <w:noProof/>
      <w:color w:val="000000" w:themeColor="text1"/>
      <w:szCs w:val="22"/>
      <w:lang w:eastAsia="en-US"/>
    </w:rPr>
  </w:style>
  <w:style w:type="character" w:customStyle="1" w:styleId="a7">
    <w:name w:val="Заголовок Знак"/>
    <w:basedOn w:val="a3"/>
    <w:link w:val="a6"/>
    <w:uiPriority w:val="10"/>
    <w:rsid w:val="00BF2039"/>
    <w:rPr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3"/>
    <w:link w:val="1"/>
    <w:uiPriority w:val="9"/>
    <w:rsid w:val="00DA7D43"/>
    <w:rPr>
      <w:b/>
      <w:color w:val="000000" w:themeColor="text1"/>
    </w:rPr>
  </w:style>
  <w:style w:type="character" w:customStyle="1" w:styleId="20">
    <w:name w:val="Заголовок 2 Знак"/>
    <w:basedOn w:val="a3"/>
    <w:link w:val="2"/>
    <w:uiPriority w:val="9"/>
    <w:rsid w:val="008009B7"/>
    <w:rPr>
      <w:rFonts w:eastAsia="Arial Unicode MS"/>
      <w:b/>
      <w:color w:val="000000" w:themeColor="text1"/>
    </w:rPr>
  </w:style>
  <w:style w:type="character" w:customStyle="1" w:styleId="30">
    <w:name w:val="Заголовок 3 Знак"/>
    <w:basedOn w:val="a3"/>
    <w:link w:val="3"/>
    <w:uiPriority w:val="9"/>
    <w:rsid w:val="004920B4"/>
    <w:rPr>
      <w:rFonts w:eastAsia="Arial Unicode MS"/>
      <w:color w:val="000000" w:themeColor="text1"/>
    </w:rPr>
  </w:style>
  <w:style w:type="paragraph" w:styleId="34">
    <w:name w:val="toc 3"/>
    <w:basedOn w:val="a1"/>
    <w:next w:val="a1"/>
    <w:autoRedefine/>
    <w:uiPriority w:val="39"/>
    <w:unhideWhenUsed/>
    <w:rsid w:val="008A64C8"/>
    <w:pPr>
      <w:tabs>
        <w:tab w:val="left" w:pos="658"/>
        <w:tab w:val="right" w:pos="9072"/>
      </w:tabs>
    </w:pPr>
  </w:style>
  <w:style w:type="paragraph" w:styleId="aff0">
    <w:name w:val="Subtitle"/>
    <w:basedOn w:val="a1"/>
    <w:next w:val="a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f1">
    <w:name w:val="annotation text"/>
    <w:basedOn w:val="a1"/>
    <w:link w:val="aff2"/>
    <w:uiPriority w:val="99"/>
    <w:rsid w:val="00BF528B"/>
    <w:pPr>
      <w:autoSpaceDE/>
      <w:autoSpaceDN/>
    </w:pPr>
    <w:rPr>
      <w:rFonts w:ascii="Journal" w:hAnsi="Journal"/>
      <w:sz w:val="24"/>
      <w:szCs w:val="20"/>
      <w:lang w:val="uk-UA"/>
    </w:rPr>
  </w:style>
  <w:style w:type="character" w:customStyle="1" w:styleId="aff2">
    <w:name w:val="Текст примечания Знак"/>
    <w:basedOn w:val="a3"/>
    <w:link w:val="aff1"/>
    <w:uiPriority w:val="99"/>
    <w:qFormat/>
    <w:rsid w:val="00BF528B"/>
    <w:rPr>
      <w:rFonts w:ascii="Journal" w:hAnsi="Journal"/>
      <w:sz w:val="24"/>
      <w:szCs w:val="20"/>
      <w:lang w:val="uk-UA"/>
    </w:rPr>
  </w:style>
  <w:style w:type="paragraph" w:styleId="aff3">
    <w:name w:val="No Spacing"/>
    <w:aliases w:val="Текст1"/>
    <w:uiPriority w:val="1"/>
    <w:qFormat/>
    <w:rsid w:val="00EB14BC"/>
    <w:pPr>
      <w:suppressAutoHyphens/>
      <w:autoSpaceDE w:val="0"/>
      <w:autoSpaceDN w:val="0"/>
      <w:spacing w:line="360" w:lineRule="auto"/>
      <w:ind w:firstLine="851"/>
    </w:pPr>
  </w:style>
  <w:style w:type="character" w:styleId="aff4">
    <w:name w:val="Emphasis"/>
    <w:aliases w:val="Перечисл"/>
    <w:uiPriority w:val="20"/>
    <w:rsid w:val="004D2A50"/>
  </w:style>
  <w:style w:type="paragraph" w:customStyle="1" w:styleId="a0">
    <w:name w:val="СписокВсписке"/>
    <w:basedOn w:val="3"/>
    <w:link w:val="aff5"/>
    <w:qFormat/>
    <w:rsid w:val="004920B4"/>
    <w:pPr>
      <w:numPr>
        <w:ilvl w:val="4"/>
      </w:numPr>
      <w:spacing w:before="0" w:after="0"/>
      <w:outlineLvl w:val="4"/>
    </w:pPr>
  </w:style>
  <w:style w:type="paragraph" w:styleId="aff6">
    <w:name w:val="TOC Heading"/>
    <w:basedOn w:val="1"/>
    <w:next w:val="a1"/>
    <w:uiPriority w:val="39"/>
    <w:unhideWhenUsed/>
    <w:qFormat/>
    <w:rsid w:val="00646DCD"/>
    <w:pPr>
      <w:keepNext/>
      <w:keepLines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</w:rPr>
  </w:style>
  <w:style w:type="character" w:customStyle="1" w:styleId="aff5">
    <w:name w:val="СписокВсписке Знак"/>
    <w:basedOn w:val="30"/>
    <w:link w:val="a0"/>
    <w:rsid w:val="004920B4"/>
    <w:rPr>
      <w:rFonts w:eastAsia="Arial Unicode MS"/>
      <w:color w:val="000000" w:themeColor="text1"/>
    </w:rPr>
  </w:style>
  <w:style w:type="paragraph" w:styleId="af4">
    <w:name w:val="Normal Indent"/>
    <w:basedOn w:val="a1"/>
    <w:uiPriority w:val="99"/>
    <w:semiHidden/>
    <w:unhideWhenUsed/>
    <w:rsid w:val="00CE7BC6"/>
    <w:pPr>
      <w:ind w:left="708"/>
    </w:pPr>
  </w:style>
  <w:style w:type="character" w:customStyle="1" w:styleId="70">
    <w:name w:val="Заголовок 7 Знак"/>
    <w:basedOn w:val="a3"/>
    <w:link w:val="7"/>
    <w:uiPriority w:val="9"/>
    <w:semiHidden/>
    <w:rsid w:val="004A58E2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80">
    <w:name w:val="Заголовок 8 Знак"/>
    <w:basedOn w:val="a3"/>
    <w:link w:val="8"/>
    <w:uiPriority w:val="9"/>
    <w:semiHidden/>
    <w:rsid w:val="004A58E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3"/>
    <w:link w:val="9"/>
    <w:uiPriority w:val="9"/>
    <w:semiHidden/>
    <w:rsid w:val="004A58E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ATT-1">
    <w:name w:val="ATT-Заголовок1"/>
    <w:basedOn w:val="1"/>
    <w:link w:val="ATT-10"/>
    <w:qFormat/>
    <w:rsid w:val="006E1E93"/>
  </w:style>
  <w:style w:type="paragraph" w:customStyle="1" w:styleId="aff7">
    <w:name w:val="Введение"/>
    <w:basedOn w:val="a1"/>
    <w:link w:val="aff8"/>
    <w:qFormat/>
    <w:rsid w:val="004A04F0"/>
    <w:pPr>
      <w:spacing w:line="240" w:lineRule="auto"/>
      <w:jc w:val="center"/>
    </w:pPr>
    <w:rPr>
      <w:color w:val="000000"/>
      <w:szCs w:val="20"/>
    </w:rPr>
  </w:style>
  <w:style w:type="character" w:customStyle="1" w:styleId="ATT-10">
    <w:name w:val="ATT-Заголовок1 Знак"/>
    <w:basedOn w:val="10"/>
    <w:link w:val="ATT-1"/>
    <w:rsid w:val="006E1E93"/>
    <w:rPr>
      <w:b/>
      <w:color w:val="000000" w:themeColor="text1"/>
    </w:rPr>
  </w:style>
  <w:style w:type="paragraph" w:customStyle="1" w:styleId="aff9">
    <w:name w:val="Табличный заголвок"/>
    <w:basedOn w:val="a1"/>
    <w:link w:val="affa"/>
    <w:qFormat/>
    <w:rsid w:val="00B13382"/>
    <w:pPr>
      <w:ind w:left="57"/>
    </w:pPr>
  </w:style>
  <w:style w:type="character" w:customStyle="1" w:styleId="aff8">
    <w:name w:val="Введение Знак"/>
    <w:basedOn w:val="a3"/>
    <w:link w:val="aff7"/>
    <w:rsid w:val="004A04F0"/>
    <w:rPr>
      <w:color w:val="000000"/>
      <w:szCs w:val="20"/>
    </w:rPr>
  </w:style>
  <w:style w:type="paragraph" w:customStyle="1" w:styleId="affb">
    <w:name w:val="Рисунок Заголовок"/>
    <w:basedOn w:val="a1"/>
    <w:link w:val="affc"/>
    <w:qFormat/>
    <w:rsid w:val="00CD25EC"/>
    <w:pPr>
      <w:spacing w:after="240"/>
      <w:jc w:val="center"/>
    </w:pPr>
  </w:style>
  <w:style w:type="character" w:customStyle="1" w:styleId="affa">
    <w:name w:val="Табличный заголвок Знак"/>
    <w:basedOn w:val="a3"/>
    <w:link w:val="aff9"/>
    <w:rsid w:val="00B13382"/>
  </w:style>
  <w:style w:type="character" w:customStyle="1" w:styleId="affc">
    <w:name w:val="Рисунок Заголовок Знак"/>
    <w:basedOn w:val="a3"/>
    <w:link w:val="affb"/>
    <w:rsid w:val="00CD25EC"/>
  </w:style>
  <w:style w:type="paragraph" w:customStyle="1" w:styleId="affd">
    <w:name w:val="ТекстОтступы"/>
    <w:basedOn w:val="a1"/>
    <w:link w:val="affe"/>
    <w:qFormat/>
    <w:rsid w:val="0047474B"/>
    <w:pPr>
      <w:ind w:firstLine="851"/>
    </w:pPr>
  </w:style>
  <w:style w:type="paragraph" w:customStyle="1" w:styleId="test">
    <w:name w:val="test"/>
    <w:basedOn w:val="a1"/>
    <w:link w:val="test0"/>
    <w:rsid w:val="00E91411"/>
    <w:pPr>
      <w:ind w:firstLine="851"/>
    </w:pPr>
  </w:style>
  <w:style w:type="character" w:customStyle="1" w:styleId="affe">
    <w:name w:val="ТекстОтступы Знак"/>
    <w:basedOn w:val="a3"/>
    <w:link w:val="affd"/>
    <w:rsid w:val="0047474B"/>
  </w:style>
  <w:style w:type="paragraph" w:customStyle="1" w:styleId="afff">
    <w:name w:val="РИСУНОК"/>
    <w:basedOn w:val="affd"/>
    <w:link w:val="afff0"/>
    <w:rsid w:val="00CB6733"/>
    <w:pPr>
      <w:ind w:firstLine="0"/>
      <w:jc w:val="center"/>
    </w:pPr>
  </w:style>
  <w:style w:type="character" w:customStyle="1" w:styleId="test0">
    <w:name w:val="test Знак"/>
    <w:basedOn w:val="a3"/>
    <w:link w:val="test"/>
    <w:rsid w:val="00E91411"/>
  </w:style>
  <w:style w:type="paragraph" w:customStyle="1" w:styleId="afff1">
    <w:name w:val="ЦРИСУНОК"/>
    <w:basedOn w:val="affb"/>
    <w:link w:val="afff2"/>
    <w:qFormat/>
    <w:rsid w:val="00CD25EC"/>
    <w:pPr>
      <w:spacing w:before="240" w:after="60"/>
      <w:ind w:left="-994" w:right="-994" w:firstLine="144"/>
    </w:pPr>
    <w:rPr>
      <w:noProof/>
    </w:rPr>
  </w:style>
  <w:style w:type="character" w:customStyle="1" w:styleId="afff0">
    <w:name w:val="РИСУНОК Знак"/>
    <w:basedOn w:val="affe"/>
    <w:link w:val="afff"/>
    <w:rsid w:val="00CB6733"/>
  </w:style>
  <w:style w:type="character" w:styleId="afff3">
    <w:name w:val="Strong"/>
    <w:basedOn w:val="a3"/>
    <w:uiPriority w:val="22"/>
    <w:qFormat/>
    <w:rsid w:val="00332294"/>
    <w:rPr>
      <w:b/>
      <w:bCs/>
    </w:rPr>
  </w:style>
  <w:style w:type="character" w:customStyle="1" w:styleId="afff2">
    <w:name w:val="ЦРИСУНОК Знак"/>
    <w:basedOn w:val="affc"/>
    <w:link w:val="afff1"/>
    <w:rsid w:val="00CD25EC"/>
    <w:rPr>
      <w:noProof/>
    </w:rPr>
  </w:style>
  <w:style w:type="character" w:styleId="HTML">
    <w:name w:val="HTML Code"/>
    <w:basedOn w:val="a3"/>
    <w:uiPriority w:val="99"/>
    <w:semiHidden/>
    <w:unhideWhenUsed/>
    <w:rsid w:val="00C67028"/>
    <w:rPr>
      <w:rFonts w:ascii="Courier New" w:eastAsia="Times New Roman" w:hAnsi="Courier New" w:cs="Courier New"/>
      <w:sz w:val="20"/>
      <w:szCs w:val="20"/>
    </w:rPr>
  </w:style>
  <w:style w:type="character" w:styleId="afff4">
    <w:name w:val="annotation reference"/>
    <w:basedOn w:val="a3"/>
    <w:uiPriority w:val="99"/>
    <w:semiHidden/>
    <w:unhideWhenUsed/>
    <w:rsid w:val="002568F7"/>
    <w:rPr>
      <w:sz w:val="16"/>
      <w:szCs w:val="16"/>
    </w:rPr>
  </w:style>
  <w:style w:type="paragraph" w:styleId="afff5">
    <w:name w:val="annotation subject"/>
    <w:basedOn w:val="aff1"/>
    <w:next w:val="aff1"/>
    <w:link w:val="afff6"/>
    <w:uiPriority w:val="99"/>
    <w:semiHidden/>
    <w:unhideWhenUsed/>
    <w:rsid w:val="002568F7"/>
    <w:pPr>
      <w:autoSpaceDE w:val="0"/>
      <w:autoSpaceDN w:val="0"/>
      <w:spacing w:line="240" w:lineRule="auto"/>
    </w:pPr>
    <w:rPr>
      <w:rFonts w:ascii="Times New Roman" w:hAnsi="Times New Roman"/>
      <w:b/>
      <w:bCs/>
      <w:sz w:val="20"/>
      <w:lang w:val="ru-RU"/>
    </w:rPr>
  </w:style>
  <w:style w:type="character" w:customStyle="1" w:styleId="afff6">
    <w:name w:val="Тема примечания Знак"/>
    <w:basedOn w:val="aff2"/>
    <w:link w:val="afff5"/>
    <w:uiPriority w:val="99"/>
    <w:semiHidden/>
    <w:rsid w:val="002568F7"/>
    <w:rPr>
      <w:rFonts w:ascii="Journal" w:hAnsi="Journal"/>
      <w:b/>
      <w:bCs/>
      <w:sz w:val="20"/>
      <w:szCs w:val="20"/>
      <w:lang w:val="uk-UA"/>
    </w:rPr>
  </w:style>
  <w:style w:type="paragraph" w:styleId="afff7">
    <w:name w:val="endnote text"/>
    <w:basedOn w:val="a1"/>
    <w:link w:val="afff8"/>
    <w:uiPriority w:val="99"/>
    <w:semiHidden/>
    <w:unhideWhenUsed/>
    <w:rsid w:val="002568F7"/>
    <w:pPr>
      <w:spacing w:line="240" w:lineRule="auto"/>
    </w:pPr>
    <w:rPr>
      <w:sz w:val="20"/>
      <w:szCs w:val="20"/>
    </w:rPr>
  </w:style>
  <w:style w:type="character" w:customStyle="1" w:styleId="afff8">
    <w:name w:val="Текст концевой сноски Знак"/>
    <w:basedOn w:val="a3"/>
    <w:link w:val="afff7"/>
    <w:uiPriority w:val="99"/>
    <w:semiHidden/>
    <w:rsid w:val="002568F7"/>
    <w:rPr>
      <w:sz w:val="20"/>
      <w:szCs w:val="20"/>
    </w:rPr>
  </w:style>
  <w:style w:type="character" w:styleId="afff9">
    <w:name w:val="endnote reference"/>
    <w:basedOn w:val="a3"/>
    <w:uiPriority w:val="99"/>
    <w:semiHidden/>
    <w:unhideWhenUsed/>
    <w:rsid w:val="002568F7"/>
    <w:rPr>
      <w:vertAlign w:val="superscript"/>
    </w:rPr>
  </w:style>
  <w:style w:type="paragraph" w:customStyle="1" w:styleId="ds-markdown-paragraph">
    <w:name w:val="ds-markdown-paragraph"/>
    <w:basedOn w:val="a1"/>
    <w:rsid w:val="00354690"/>
    <w:pPr>
      <w:autoSpaceDE/>
      <w:autoSpaceDN/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styleId="afffa">
    <w:name w:val="Unresolved Mention"/>
    <w:basedOn w:val="a3"/>
    <w:uiPriority w:val="99"/>
    <w:semiHidden/>
    <w:unhideWhenUsed/>
    <w:rsid w:val="00493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m\Downloads\&#1064;&#1072;&#1073;&#1083;&#1086;&#1085;%20&#1086;&#1092;&#1086;&#1088;&#1084;&#1083;&#1077;&#1085;&#1080;&#1103;%20&#1050;&#1055;%200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PQRJS3ikeJ2mDPdpqSoQDpYovQ==">AMUW2mUBvSLh5aOsidXgnMaFM9J5zM1EniuvAb6nqH65eK+VqZQ8mwYRRQx2cEBgQFCc3tzR6YpOrFaRjhnLroYYrlwc3Abq/cGqxf/mlBYaUZMqzcg+aqImBFiWDIfTuWw4LlYS/B+4DkG2lEO0E3xYhPF2I3UUoSI36PeTAHXyxh9Q/ZrWV+tcv6TY8xazUhNYBNXoRb+cI1iQ3Qn3ITdqWioOGbTJjiQyc+UqGe8H7WUr6ZYXe6JgcRiV0vUDfxJN33PNlz+gaL8M9D9oBOpxcwtyUiAbM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2ACEAE-8EA6-487C-BFDB-37E4B39C6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КП 01.dotx</Template>
  <TotalTime>506</TotalTime>
  <Pages>1</Pages>
  <Words>2374</Words>
  <Characters>13534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Cristafer White</dc:creator>
  <cp:lastModifiedBy>Мария</cp:lastModifiedBy>
  <cp:revision>420</cp:revision>
  <cp:lastPrinted>2026-06-22T10:10:00Z</cp:lastPrinted>
  <dcterms:created xsi:type="dcterms:W3CDTF">2026-06-11T06:33:00Z</dcterms:created>
  <dcterms:modified xsi:type="dcterms:W3CDTF">2026-06-22T10:10:00Z</dcterms:modified>
</cp:coreProperties>
</file>